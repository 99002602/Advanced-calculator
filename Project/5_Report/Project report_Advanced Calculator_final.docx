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383F26E5" w:rsidR="00746D2E" w:rsidRDefault="00D61949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1419103"/>
      <w:bookmarkEnd w:id="0"/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48512" behindDoc="0" locked="0" layoutInCell="1" allowOverlap="1" wp14:anchorId="48DC9B2A" wp14:editId="48327CFE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28756FE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09CBBC76" w:rsidR="00FA2573" w:rsidRPr="00F40045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Applied SDLC</w:t>
                            </w:r>
                          </w:p>
                          <w:p w14:paraId="48DC9B5C" w14:textId="77777777" w:rsidR="00FA2573" w:rsidRPr="00F40045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FA2573" w:rsidRPr="00F40045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FA2573" w:rsidRPr="00F40045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FA2573" w:rsidRPr="00F40045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FA2573" w:rsidRPr="00417AA7" w:rsidRDefault="00FA2573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48DC9B5B" w14:textId="09CBBC76" w:rsidR="00FA2573" w:rsidRPr="00F40045" w:rsidRDefault="00FA2573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Applied SDLC</w:t>
                      </w:r>
                    </w:p>
                    <w:p w14:paraId="48DC9B5C" w14:textId="77777777" w:rsidR="00FA2573" w:rsidRPr="00F40045" w:rsidRDefault="00FA2573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FA2573" w:rsidRPr="00F40045" w:rsidRDefault="00FA2573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FA2573" w:rsidRPr="00F40045" w:rsidRDefault="00FA2573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FA2573" w:rsidRPr="00F40045" w:rsidRDefault="00FA2573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FA2573" w:rsidRPr="00417AA7" w:rsidRDefault="00FA2573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E32C5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A247F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0E3D98DD" w:rsidR="002979C3" w:rsidRPr="00404B4F" w:rsidRDefault="00C20B1E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037E5E89" w:rsidR="002979C3" w:rsidRPr="00B96BE2" w:rsidRDefault="00AD580A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18</w:t>
            </w:r>
            <w:r w:rsidR="006D19A6">
              <w:rPr>
                <w:rFonts w:cs="Arial"/>
              </w:rPr>
              <w:t>-Sept-2020</w:t>
            </w:r>
          </w:p>
        </w:tc>
        <w:tc>
          <w:tcPr>
            <w:tcW w:w="863" w:type="pct"/>
            <w:vAlign w:val="center"/>
          </w:tcPr>
          <w:p w14:paraId="48DC9A5B" w14:textId="281AB0E4" w:rsidR="001B4CE7" w:rsidRPr="007B3ACD" w:rsidRDefault="00C20B1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Anand A </w:t>
            </w:r>
            <w:proofErr w:type="spellStart"/>
            <w:r>
              <w:rPr>
                <w:rFonts w:cs="Arial"/>
              </w:rPr>
              <w:t>Warrier</w:t>
            </w:r>
            <w:proofErr w:type="spellEnd"/>
            <w:r w:rsidR="006D19A6">
              <w:rPr>
                <w:rFonts w:cs="Arial"/>
              </w:rPr>
              <w:t xml:space="preserve"> (99002602)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2F099E6" w:rsidR="002979C3" w:rsidRPr="00995956" w:rsidRDefault="00EF4431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Draft report</w:t>
            </w:r>
            <w:r w:rsidR="006D19A6">
              <w:rPr>
                <w:rFonts w:cs="Arial"/>
              </w:rPr>
              <w:t xml:space="preserve"> for review</w:t>
            </w: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604690CD" w:rsidR="00EF2B08" w:rsidRPr="00404B4F" w:rsidRDefault="00DF7C4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14:paraId="48DC9A61" w14:textId="3F71ABAB" w:rsidR="00EF2B08" w:rsidRPr="00B96BE2" w:rsidRDefault="00DF7C4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19-Sept-2020</w:t>
            </w:r>
          </w:p>
        </w:tc>
        <w:tc>
          <w:tcPr>
            <w:tcW w:w="863" w:type="pct"/>
            <w:vAlign w:val="center"/>
          </w:tcPr>
          <w:p w14:paraId="48DC9A62" w14:textId="2D156CF3" w:rsidR="00EF2B08" w:rsidRPr="007B3ACD" w:rsidRDefault="00DF7C44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Anand A </w:t>
            </w:r>
            <w:proofErr w:type="spellStart"/>
            <w:r>
              <w:rPr>
                <w:rFonts w:cs="Arial"/>
              </w:rPr>
              <w:t>Warrier</w:t>
            </w:r>
            <w:proofErr w:type="spellEnd"/>
            <w:r>
              <w:rPr>
                <w:rFonts w:cs="Arial"/>
              </w:rPr>
              <w:t xml:space="preserve"> (99002602)</w:t>
            </w: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435B70D6" w:rsidR="00EF2B08" w:rsidRPr="00995956" w:rsidRDefault="00DF7C44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Updated with the report of mini project</w:t>
            </w: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65D49D8D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8" w14:textId="25244B44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520E327D" w14:textId="70C599D6" w:rsidR="00BF674B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5" w:name="_GoBack"/>
          <w:bookmarkEnd w:id="5"/>
          <w:r w:rsidR="00BF674B" w:rsidRPr="00ED74F6">
            <w:rPr>
              <w:rStyle w:val="Hyperlink"/>
              <w:noProof/>
            </w:rPr>
            <w:fldChar w:fldCharType="begin"/>
          </w:r>
          <w:r w:rsidR="00BF674B" w:rsidRPr="00ED74F6">
            <w:rPr>
              <w:rStyle w:val="Hyperlink"/>
              <w:noProof/>
            </w:rPr>
            <w:instrText xml:space="preserve"> </w:instrText>
          </w:r>
          <w:r w:rsidR="00BF674B">
            <w:rPr>
              <w:noProof/>
            </w:rPr>
            <w:instrText>HYPERLINK \l "_Toc51421280"</w:instrText>
          </w:r>
          <w:r w:rsidR="00BF674B" w:rsidRPr="00ED74F6">
            <w:rPr>
              <w:rStyle w:val="Hyperlink"/>
              <w:noProof/>
            </w:rPr>
            <w:instrText xml:space="preserve"> </w:instrText>
          </w:r>
          <w:r w:rsidR="00BF674B" w:rsidRPr="00ED74F6">
            <w:rPr>
              <w:rStyle w:val="Hyperlink"/>
              <w:noProof/>
            </w:rPr>
          </w:r>
          <w:r w:rsidR="00BF674B" w:rsidRPr="00ED74F6">
            <w:rPr>
              <w:rStyle w:val="Hyperlink"/>
              <w:noProof/>
            </w:rPr>
            <w:fldChar w:fldCharType="separate"/>
          </w:r>
          <w:r w:rsidR="00BF674B" w:rsidRPr="00ED74F6">
            <w:rPr>
              <w:rStyle w:val="Hyperlink"/>
              <w:noProof/>
            </w:rPr>
            <w:t>Checklist</w:t>
          </w:r>
          <w:r w:rsidR="00BF674B">
            <w:rPr>
              <w:noProof/>
              <w:webHidden/>
            </w:rPr>
            <w:tab/>
          </w:r>
          <w:r w:rsidR="00BF674B">
            <w:rPr>
              <w:noProof/>
              <w:webHidden/>
            </w:rPr>
            <w:fldChar w:fldCharType="begin"/>
          </w:r>
          <w:r w:rsidR="00BF674B">
            <w:rPr>
              <w:noProof/>
              <w:webHidden/>
            </w:rPr>
            <w:instrText xml:space="preserve"> PAGEREF _Toc51421280 \h </w:instrText>
          </w:r>
          <w:r w:rsidR="00BF674B">
            <w:rPr>
              <w:noProof/>
              <w:webHidden/>
            </w:rPr>
          </w:r>
          <w:r w:rsidR="00BF674B">
            <w:rPr>
              <w:noProof/>
              <w:webHidden/>
            </w:rPr>
            <w:fldChar w:fldCharType="separate"/>
          </w:r>
          <w:r w:rsidR="00BF674B">
            <w:rPr>
              <w:noProof/>
              <w:webHidden/>
            </w:rPr>
            <w:t>4</w:t>
          </w:r>
          <w:r w:rsidR="00BF674B">
            <w:rPr>
              <w:noProof/>
              <w:webHidden/>
            </w:rPr>
            <w:fldChar w:fldCharType="end"/>
          </w:r>
          <w:r w:rsidR="00BF674B" w:rsidRPr="00ED74F6">
            <w:rPr>
              <w:rStyle w:val="Hyperlink"/>
              <w:noProof/>
            </w:rPr>
            <w:fldChar w:fldCharType="end"/>
          </w:r>
        </w:p>
        <w:p w14:paraId="05B3D0B6" w14:textId="7841DA9E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81" w:history="1">
            <w:r w:rsidRPr="00ED74F6">
              <w:rPr>
                <w:rStyle w:val="Hyperlink"/>
                <w:noProof/>
              </w:rPr>
              <w:t>Activity and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8DCA" w14:textId="52F33047" w:rsidR="00BF674B" w:rsidRDefault="00BF674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2" w:history="1">
            <w:r w:rsidRPr="00ED74F6">
              <w:rPr>
                <w:rStyle w:val="Hyperlink"/>
                <w:noProof/>
              </w:rPr>
              <w:t>Activity 1– System/Software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56A6" w14:textId="6E453134" w:rsidR="00BF674B" w:rsidRDefault="00BF674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3" w:history="1">
            <w:r w:rsidRPr="00ED74F6">
              <w:rPr>
                <w:rStyle w:val="Hyperlink"/>
                <w:noProof/>
              </w:rPr>
              <w:t>Activity 2 – CI Workflow for 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F719" w14:textId="22C70089" w:rsidR="00BF674B" w:rsidRDefault="00BF674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4" w:history="1">
            <w:r w:rsidRPr="00ED74F6">
              <w:rPr>
                <w:rStyle w:val="Hyperlink"/>
                <w:noProof/>
              </w:rPr>
              <w:t>Activity 3 – Agile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36ED" w14:textId="667A27C5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85" w:history="1">
            <w:r w:rsidRPr="00ED74F6">
              <w:rPr>
                <w:rStyle w:val="Hyperlink"/>
                <w:noProof/>
              </w:rPr>
              <w:t>Activity 1 – System/Software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9E875" w14:textId="2AC8539D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6" w:history="1">
            <w:r w:rsidRPr="00ED74F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B07D" w14:textId="55305817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7" w:history="1">
            <w:r w:rsidRPr="00ED74F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7908" w14:textId="381B362F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88" w:history="1">
            <w:r w:rsidRPr="00ED74F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2F00" w14:textId="1308E316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89" w:history="1">
            <w:r w:rsidRPr="00ED74F6">
              <w:rPr>
                <w:rStyle w:val="Hyperlink"/>
                <w:noProof/>
              </w:rPr>
              <w:t>Activity 2 - CI Workflow for 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0006" w14:textId="5D664684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0" w:history="1">
            <w:r w:rsidRPr="00ED74F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A4AC" w14:textId="7ED2B84A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1" w:history="1">
            <w:r w:rsidRPr="00ED74F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20B2" w14:textId="7B1B9D23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2" w:history="1">
            <w:r w:rsidRPr="00ED74F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07B5" w14:textId="55C55B9D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3" w:history="1">
            <w:r w:rsidRPr="00ED74F6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Code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889AF" w14:textId="57856893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94" w:history="1">
            <w:r w:rsidRPr="00ED74F6">
              <w:rPr>
                <w:rStyle w:val="Hyperlink"/>
                <w:noProof/>
              </w:rPr>
              <w:t>Activity 3 – Agile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0418" w14:textId="287C6E99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5" w:history="1">
            <w:r w:rsidRPr="00ED74F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00EE" w14:textId="48A6DD10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6" w:history="1">
            <w:r w:rsidRPr="00ED74F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Epic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A02D" w14:textId="2B376E02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297" w:history="1">
            <w:r w:rsidRPr="00ED74F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9F89" w14:textId="389E0C06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98" w:history="1">
            <w:r w:rsidRPr="00ED74F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25A9" w14:textId="69007E4F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299" w:history="1">
            <w:r w:rsidRPr="00ED74F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8489" w14:textId="35589959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300" w:history="1">
            <w:r w:rsidRPr="00ED74F6">
              <w:rPr>
                <w:rStyle w:val="Hyperlink"/>
                <w:noProof/>
              </w:rPr>
              <w:t>Activity 4 – Project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41D3" w14:textId="6444E2B2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301" w:history="1">
            <w:r w:rsidRPr="00ED74F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357C" w14:textId="737B818D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302" w:history="1">
            <w:r w:rsidRPr="00ED74F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BD60" w14:textId="7CA350E0" w:rsidR="00BF674B" w:rsidRDefault="00BF674B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21303" w:history="1">
            <w:r w:rsidRPr="00ED74F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ED74F6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D1DB" w14:textId="3F72C815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304" w:history="1">
            <w:r w:rsidRPr="00ED74F6">
              <w:rPr>
                <w:rStyle w:val="Hyperlink"/>
                <w:noProof/>
              </w:rPr>
              <w:t>Activity 5 - CI for Applied SDLC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FB16C" w14:textId="67AB4B6E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305" w:history="1">
            <w:r w:rsidRPr="00ED74F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6788" w14:textId="478B0CB8" w:rsidR="00BF674B" w:rsidRDefault="00BF674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21306" w:history="1">
            <w:r w:rsidRPr="00ED74F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6" w14:textId="03BF0422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3C304C53" w14:textId="77777777" w:rsidR="00B53AB2" w:rsidRDefault="00B53AB2" w:rsidP="00B53AB2">
      <w:pPr>
        <w:ind w:firstLine="0"/>
        <w:rPr>
          <w:rFonts w:ascii="Arial" w:hAnsi="Arial" w:cs="Arial"/>
          <w:b/>
          <w:bCs/>
          <w:sz w:val="24"/>
          <w:szCs w:val="24"/>
        </w:rPr>
      </w:pPr>
    </w:p>
    <w:p w14:paraId="2DB85F00" w14:textId="77777777" w:rsidR="00B53AB2" w:rsidRDefault="00B53AB2" w:rsidP="00B53AB2">
      <w:pPr>
        <w:ind w:firstLine="0"/>
        <w:rPr>
          <w:rFonts w:ascii="Arial" w:hAnsi="Arial" w:cs="Arial"/>
          <w:b/>
          <w:bCs/>
          <w:sz w:val="24"/>
          <w:szCs w:val="24"/>
        </w:rPr>
      </w:pPr>
    </w:p>
    <w:p w14:paraId="707CA89E" w14:textId="77777777" w:rsidR="00B53AB2" w:rsidRDefault="00B53AB2" w:rsidP="00B53AB2">
      <w:pPr>
        <w:ind w:firstLine="0"/>
        <w:rPr>
          <w:rFonts w:ascii="Arial" w:hAnsi="Arial" w:cs="Arial"/>
          <w:b/>
          <w:bCs/>
          <w:sz w:val="24"/>
          <w:szCs w:val="24"/>
        </w:rPr>
      </w:pPr>
    </w:p>
    <w:p w14:paraId="39F4E6E1" w14:textId="77777777" w:rsidR="00B53AB2" w:rsidRDefault="00B53AB2" w:rsidP="00B53AB2">
      <w:pPr>
        <w:ind w:firstLine="0"/>
        <w:rPr>
          <w:rFonts w:ascii="Arial" w:hAnsi="Arial" w:cs="Arial"/>
          <w:b/>
          <w:bCs/>
          <w:sz w:val="24"/>
          <w:szCs w:val="24"/>
        </w:rPr>
      </w:pPr>
    </w:p>
    <w:p w14:paraId="5309849D" w14:textId="776A2A01" w:rsidR="00857ED5" w:rsidRDefault="00857ED5" w:rsidP="00B53AB2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List of Figures</w:t>
      </w:r>
    </w:p>
    <w:p w14:paraId="3B434A99" w14:textId="52A12267" w:rsidR="00B53AB2" w:rsidRDefault="00857E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"Figure" </w:instrText>
      </w:r>
      <w:r>
        <w:rPr>
          <w:b/>
          <w:sz w:val="28"/>
          <w:szCs w:val="28"/>
        </w:rPr>
        <w:fldChar w:fldCharType="separate"/>
      </w:r>
      <w:hyperlink w:anchor="_Toc51336820" w:history="1">
        <w:r w:rsidR="00B53AB2" w:rsidRPr="005C468D">
          <w:rPr>
            <w:rStyle w:val="Hyperlink"/>
            <w:noProof/>
          </w:rPr>
          <w:t>Figure 1 - Deployment diagram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_Toc51336820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8</w:t>
        </w:r>
        <w:r w:rsidR="00B53AB2">
          <w:rPr>
            <w:noProof/>
            <w:webHidden/>
          </w:rPr>
          <w:fldChar w:fldCharType="end"/>
        </w:r>
      </w:hyperlink>
    </w:p>
    <w:p w14:paraId="1F91ABD2" w14:textId="1C2B0CE9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1" w:history="1">
        <w:r w:rsidR="00B53AB2" w:rsidRPr="005C468D">
          <w:rPr>
            <w:rStyle w:val="Hyperlink"/>
            <w:noProof/>
          </w:rPr>
          <w:t>Figure 2 - Component diagram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_Toc51336821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9</w:t>
        </w:r>
        <w:r w:rsidR="00B53AB2">
          <w:rPr>
            <w:noProof/>
            <w:webHidden/>
          </w:rPr>
          <w:fldChar w:fldCharType="end"/>
        </w:r>
      </w:hyperlink>
    </w:p>
    <w:p w14:paraId="327961C5" w14:textId="7A3F827E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2" w:history="1">
        <w:r w:rsidR="00B53AB2" w:rsidRPr="005C468D">
          <w:rPr>
            <w:rStyle w:val="Hyperlink"/>
            <w:noProof/>
          </w:rPr>
          <w:t>Figure 3 - Use case diagram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_Toc51336822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9</w:t>
        </w:r>
        <w:r w:rsidR="00B53AB2">
          <w:rPr>
            <w:noProof/>
            <w:webHidden/>
          </w:rPr>
          <w:fldChar w:fldCharType="end"/>
        </w:r>
      </w:hyperlink>
    </w:p>
    <w:p w14:paraId="75A88B2B" w14:textId="1C8438D3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3" w:history="1">
        <w:r w:rsidR="00B53AB2" w:rsidRPr="005C468D">
          <w:rPr>
            <w:rStyle w:val="Hyperlink"/>
            <w:noProof/>
          </w:rPr>
          <w:t>Figure 4 - Activity diagram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_Toc51336823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10</w:t>
        </w:r>
        <w:r w:rsidR="00B53AB2">
          <w:rPr>
            <w:noProof/>
            <w:webHidden/>
          </w:rPr>
          <w:fldChar w:fldCharType="end"/>
        </w:r>
      </w:hyperlink>
    </w:p>
    <w:p w14:paraId="5DEFF132" w14:textId="02370A35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4" w:history="1">
        <w:r w:rsidR="00B53AB2" w:rsidRPr="005C468D">
          <w:rPr>
            <w:rStyle w:val="Hyperlink"/>
            <w:noProof/>
          </w:rPr>
          <w:t>Figure 5 - Overall GIT repository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_Toc51336824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12</w:t>
        </w:r>
        <w:r w:rsidR="00B53AB2">
          <w:rPr>
            <w:noProof/>
            <w:webHidden/>
          </w:rPr>
          <w:fldChar w:fldCharType="end"/>
        </w:r>
      </w:hyperlink>
    </w:p>
    <w:p w14:paraId="5904FFAD" w14:textId="7A03F249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5" w:history="1">
        <w:r w:rsidR="00B53AB2" w:rsidRPr="005C468D">
          <w:rPr>
            <w:rStyle w:val="Hyperlink"/>
            <w:noProof/>
          </w:rPr>
          <w:t>Figure 6 - Commits page 1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_Toc51336825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13</w:t>
        </w:r>
        <w:r w:rsidR="00B53AB2">
          <w:rPr>
            <w:noProof/>
            <w:webHidden/>
          </w:rPr>
          <w:fldChar w:fldCharType="end"/>
        </w:r>
      </w:hyperlink>
    </w:p>
    <w:p w14:paraId="2FD17AFF" w14:textId="74C2517D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6" w:history="1">
        <w:r w:rsidR="00B53AB2" w:rsidRPr="005C468D">
          <w:rPr>
            <w:rStyle w:val="Hyperlink"/>
            <w:noProof/>
          </w:rPr>
          <w:t>Figure 7 - Commits page 2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_Toc51336826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14</w:t>
        </w:r>
        <w:r w:rsidR="00B53AB2">
          <w:rPr>
            <w:noProof/>
            <w:webHidden/>
          </w:rPr>
          <w:fldChar w:fldCharType="end"/>
        </w:r>
      </w:hyperlink>
    </w:p>
    <w:p w14:paraId="126858BD" w14:textId="5313629C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7" w:history="1">
        <w:r w:rsidR="00B53AB2" w:rsidRPr="005C468D">
          <w:rPr>
            <w:rStyle w:val="Hyperlink"/>
            <w:noProof/>
          </w:rPr>
          <w:t>Figure 8 - Commits page 3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_Toc51336827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14</w:t>
        </w:r>
        <w:r w:rsidR="00B53AB2">
          <w:rPr>
            <w:noProof/>
            <w:webHidden/>
          </w:rPr>
          <w:fldChar w:fldCharType="end"/>
        </w:r>
      </w:hyperlink>
    </w:p>
    <w:p w14:paraId="482104CE" w14:textId="7CAEF84B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8" w:history="1">
        <w:r w:rsidR="00B53AB2" w:rsidRPr="005C468D">
          <w:rPr>
            <w:rStyle w:val="Hyperlink"/>
            <w:noProof/>
          </w:rPr>
          <w:t>Figure 9 - Commits page 4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_Toc51336828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15</w:t>
        </w:r>
        <w:r w:rsidR="00B53AB2">
          <w:rPr>
            <w:noProof/>
            <w:webHidden/>
          </w:rPr>
          <w:fldChar w:fldCharType="end"/>
        </w:r>
      </w:hyperlink>
    </w:p>
    <w:p w14:paraId="35C22AE1" w14:textId="0095CE31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29" w:history="1">
        <w:r w:rsidR="00B53AB2" w:rsidRPr="005C468D">
          <w:rPr>
            <w:rStyle w:val="Hyperlink"/>
            <w:noProof/>
          </w:rPr>
          <w:t>Figure 10 - Makefile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_Toc51336829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15</w:t>
        </w:r>
        <w:r w:rsidR="00B53AB2">
          <w:rPr>
            <w:noProof/>
            <w:webHidden/>
          </w:rPr>
          <w:fldChar w:fldCharType="end"/>
        </w:r>
      </w:hyperlink>
    </w:p>
    <w:p w14:paraId="74F3BD9F" w14:textId="02F499E6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30" w:history="1">
        <w:r w:rsidR="00B53AB2" w:rsidRPr="005C468D">
          <w:rPr>
            <w:rStyle w:val="Hyperlink"/>
            <w:noProof/>
          </w:rPr>
          <w:t>Figure 11 - Build report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_Toc51336830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15</w:t>
        </w:r>
        <w:r w:rsidR="00B53AB2">
          <w:rPr>
            <w:noProof/>
            <w:webHidden/>
          </w:rPr>
          <w:fldChar w:fldCharType="end"/>
        </w:r>
      </w:hyperlink>
    </w:p>
    <w:p w14:paraId="45BE6C54" w14:textId="301A51E4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31" w:history="1">
        <w:r w:rsidR="00B53AB2" w:rsidRPr="005C468D">
          <w:rPr>
            <w:rStyle w:val="Hyperlink"/>
            <w:noProof/>
          </w:rPr>
          <w:t>Figure 12 - Codacy statistics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_Toc51336831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16</w:t>
        </w:r>
        <w:r w:rsidR="00B53AB2">
          <w:rPr>
            <w:noProof/>
            <w:webHidden/>
          </w:rPr>
          <w:fldChar w:fldCharType="end"/>
        </w:r>
      </w:hyperlink>
    </w:p>
    <w:p w14:paraId="354EBE30" w14:textId="0B2299C1" w:rsidR="00B53AB2" w:rsidRDefault="00FA257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1336832" w:history="1">
        <w:r w:rsidR="00B53AB2" w:rsidRPr="005C468D">
          <w:rPr>
            <w:rStyle w:val="Hyperlink"/>
            <w:noProof/>
          </w:rPr>
          <w:t>Figure 13 - Issues reported by Codacy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_Toc51336832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16</w:t>
        </w:r>
        <w:r w:rsidR="00B53AB2">
          <w:rPr>
            <w:noProof/>
            <w:webHidden/>
          </w:rPr>
          <w:fldChar w:fldCharType="end"/>
        </w:r>
      </w:hyperlink>
    </w:p>
    <w:p w14:paraId="055DC0E2" w14:textId="10FCA031" w:rsidR="00857ED5" w:rsidRDefault="00FA2573" w:rsidP="00454EE1">
      <w:pPr>
        <w:pStyle w:val="TableofFigures"/>
        <w:tabs>
          <w:tab w:val="right" w:leader="dot" w:pos="10160"/>
        </w:tabs>
      </w:pPr>
      <w:hyperlink w:anchor="_Toc51336833" w:history="1">
        <w:r w:rsidR="00B53AB2" w:rsidRPr="005C468D">
          <w:rPr>
            <w:rStyle w:val="Hyperlink"/>
            <w:noProof/>
          </w:rPr>
          <w:t>Figure 14 - cppcheck report</w:t>
        </w:r>
        <w:r w:rsidR="00B53AB2">
          <w:rPr>
            <w:noProof/>
            <w:webHidden/>
          </w:rPr>
          <w:tab/>
        </w:r>
        <w:r w:rsidR="00B53AB2">
          <w:rPr>
            <w:noProof/>
            <w:webHidden/>
          </w:rPr>
          <w:fldChar w:fldCharType="begin"/>
        </w:r>
        <w:r w:rsidR="00B53AB2">
          <w:rPr>
            <w:noProof/>
            <w:webHidden/>
          </w:rPr>
          <w:instrText xml:space="preserve"> PAGEREF _Toc51336833 \h </w:instrText>
        </w:r>
        <w:r w:rsidR="00B53AB2">
          <w:rPr>
            <w:noProof/>
            <w:webHidden/>
          </w:rPr>
        </w:r>
        <w:r w:rsidR="00B53AB2">
          <w:rPr>
            <w:noProof/>
            <w:webHidden/>
          </w:rPr>
          <w:fldChar w:fldCharType="separate"/>
        </w:r>
        <w:r w:rsidR="00B53AB2">
          <w:rPr>
            <w:noProof/>
            <w:webHidden/>
          </w:rPr>
          <w:t>17</w:t>
        </w:r>
        <w:r w:rsidR="00B53AB2">
          <w:rPr>
            <w:noProof/>
            <w:webHidden/>
          </w:rPr>
          <w:fldChar w:fldCharType="end"/>
        </w:r>
      </w:hyperlink>
      <w:r w:rsidR="00857ED5">
        <w:rPr>
          <w:b/>
          <w:sz w:val="28"/>
          <w:szCs w:val="28"/>
        </w:rPr>
        <w:fldChar w:fldCharType="end"/>
      </w:r>
    </w:p>
    <w:p w14:paraId="014754D2" w14:textId="45A92784" w:rsidR="00B160FF" w:rsidRDefault="00B160FF" w:rsidP="00705561">
      <w:pPr>
        <w:pStyle w:val="Heading1"/>
      </w:pPr>
      <w:bookmarkStart w:id="6" w:name="_Toc51421280"/>
      <w:r>
        <w:t>Checklist</w:t>
      </w:r>
      <w:bookmarkEnd w:id="6"/>
    </w:p>
    <w:p w14:paraId="271379D0" w14:textId="181DAF60" w:rsidR="006235CC" w:rsidRDefault="003A1816" w:rsidP="00A27E85">
      <w:pPr>
        <w:pStyle w:val="ListParagraph"/>
        <w:numPr>
          <w:ilvl w:val="0"/>
          <w:numId w:val="11"/>
        </w:numPr>
      </w:pPr>
      <w:r>
        <w:t>Installation of SW on Phone and Desktop</w:t>
      </w:r>
    </w:p>
    <w:p w14:paraId="45DDB843" w14:textId="18D5B26D" w:rsidR="003A1816" w:rsidRPr="006D19A6" w:rsidRDefault="006D19A6" w:rsidP="006D19A6">
      <w:pPr>
        <w:numPr>
          <w:ilvl w:val="0"/>
          <w:numId w:val="11"/>
        </w:numPr>
        <w:shd w:val="clear" w:color="auto" w:fill="FFFFFF"/>
        <w:rPr>
          <w:rFonts w:cs="Calibri"/>
          <w:color w:val="201F1E"/>
          <w:lang w:val="en-IN" w:eastAsia="en-IN" w:bidi="ar-SA"/>
        </w:rPr>
      </w:pPr>
      <w:r w:rsidRPr="006D19A6">
        <w:rPr>
          <w:rFonts w:cs="Calibri"/>
          <w:color w:val="201F1E"/>
          <w:lang w:val="en-IN" w:eastAsia="en-IN" w:bidi="ar-SA"/>
        </w:rPr>
        <w:t>Professional Skills</w:t>
      </w:r>
      <w:r>
        <w:rPr>
          <w:rFonts w:cs="Calibri"/>
          <w:color w:val="201F1E"/>
          <w:lang w:val="en-IN" w:eastAsia="en-IN" w:bidi="ar-SA"/>
        </w:rPr>
        <w:t xml:space="preserve"> – Complete the 5 courses + POSH course</w:t>
      </w:r>
    </w:p>
    <w:p w14:paraId="592AC38E" w14:textId="7710EAFD" w:rsidR="006D19A6" w:rsidRPr="006D19A6" w:rsidRDefault="006D19A6" w:rsidP="006D19A6">
      <w:pPr>
        <w:numPr>
          <w:ilvl w:val="0"/>
          <w:numId w:val="11"/>
        </w:numPr>
        <w:shd w:val="clear" w:color="auto" w:fill="FFFFFF"/>
        <w:rPr>
          <w:rFonts w:cs="Calibri"/>
          <w:color w:val="201F1E"/>
          <w:lang w:val="en-IN" w:eastAsia="en-IN" w:bidi="ar-SA"/>
        </w:rPr>
      </w:pPr>
      <w:r w:rsidRPr="006D19A6">
        <w:rPr>
          <w:rFonts w:cs="Calibri"/>
          <w:color w:val="201F1E"/>
          <w:lang w:val="en-IN" w:eastAsia="en-IN" w:bidi="ar-SA"/>
        </w:rPr>
        <w:t>Recap and Research on V and Agile for discussion on 17</w:t>
      </w:r>
      <w:r w:rsidRPr="006D19A6">
        <w:rPr>
          <w:rFonts w:cs="Calibri"/>
          <w:color w:val="201F1E"/>
          <w:vertAlign w:val="superscript"/>
          <w:lang w:val="en-IN" w:eastAsia="en-IN" w:bidi="ar-SA"/>
        </w:rPr>
        <w:t>th</w:t>
      </w:r>
      <w:r w:rsidRPr="006D19A6">
        <w:rPr>
          <w:rFonts w:cs="Calibri"/>
          <w:color w:val="201F1E"/>
          <w:lang w:val="en-IN" w:eastAsia="en-IN" w:bidi="ar-SA"/>
        </w:rPr>
        <w:t> Sept</w:t>
      </w:r>
    </w:p>
    <w:p w14:paraId="528F0D09" w14:textId="77777777" w:rsidR="003A1816" w:rsidRPr="00B160FF" w:rsidRDefault="003A1816" w:rsidP="003A1816">
      <w:pPr>
        <w:pStyle w:val="ListParagraph"/>
        <w:ind w:firstLine="0"/>
      </w:pPr>
    </w:p>
    <w:p w14:paraId="48DC9AB2" w14:textId="0B86F540" w:rsidR="00DB5DE8" w:rsidRDefault="003A1816" w:rsidP="00705561">
      <w:pPr>
        <w:pStyle w:val="Heading1"/>
      </w:pPr>
      <w:bookmarkStart w:id="7" w:name="_Toc51421281"/>
      <w:r>
        <w:t>Activity and Tasks</w:t>
      </w:r>
      <w:bookmarkEnd w:id="7"/>
    </w:p>
    <w:p w14:paraId="48DC9AB3" w14:textId="66907AD7" w:rsidR="00705561" w:rsidRDefault="00705561" w:rsidP="00705561">
      <w:pPr>
        <w:pStyle w:val="Heading2"/>
      </w:pPr>
      <w:bookmarkStart w:id="8" w:name="_Toc51421282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2B65C6">
        <w:t xml:space="preserve">System/Software </w:t>
      </w:r>
      <w:r w:rsidR="003A1816">
        <w:t>Development</w:t>
      </w:r>
      <w:bookmarkEnd w:id="8"/>
    </w:p>
    <w:p w14:paraId="6D72A8B4" w14:textId="07A2FFDB" w:rsidR="006D19A6" w:rsidRDefault="006D19A6" w:rsidP="006D19A6">
      <w:pPr>
        <w:pStyle w:val="ListParagraph"/>
        <w:numPr>
          <w:ilvl w:val="0"/>
          <w:numId w:val="11"/>
        </w:numPr>
      </w:pPr>
      <w:r w:rsidRPr="006D19A6">
        <w:t>Section 1 – Requirements</w:t>
      </w:r>
    </w:p>
    <w:p w14:paraId="323B1215" w14:textId="77777777" w:rsidR="006D19A6" w:rsidRDefault="006D19A6" w:rsidP="006D19A6">
      <w:pPr>
        <w:pStyle w:val="ListParagraph"/>
        <w:numPr>
          <w:ilvl w:val="1"/>
          <w:numId w:val="11"/>
        </w:numPr>
      </w:pPr>
      <w:r>
        <w:t>Define/Select Topics</w:t>
      </w:r>
    </w:p>
    <w:p w14:paraId="133E2EB5" w14:textId="5D744166" w:rsidR="006D19A6" w:rsidRDefault="006D19A6" w:rsidP="006D19A6">
      <w:pPr>
        <w:pStyle w:val="ListParagraph"/>
        <w:numPr>
          <w:ilvl w:val="1"/>
          <w:numId w:val="11"/>
        </w:numPr>
      </w:pPr>
      <w:r>
        <w:t>Research</w:t>
      </w:r>
    </w:p>
    <w:p w14:paraId="57485E9F" w14:textId="77777777" w:rsidR="006D19A6" w:rsidRDefault="006D19A6" w:rsidP="006D19A6">
      <w:pPr>
        <w:pStyle w:val="ListParagraph"/>
        <w:numPr>
          <w:ilvl w:val="2"/>
          <w:numId w:val="11"/>
        </w:numPr>
      </w:pPr>
      <w:r>
        <w:t>Ageing.</w:t>
      </w:r>
    </w:p>
    <w:p w14:paraId="6B3D1130" w14:textId="6E2773E3" w:rsidR="00FA081E" w:rsidRDefault="006D19A6" w:rsidP="00FA081E">
      <w:pPr>
        <w:pStyle w:val="ListParagraph"/>
        <w:numPr>
          <w:ilvl w:val="2"/>
          <w:numId w:val="11"/>
        </w:numPr>
      </w:pPr>
      <w:r>
        <w:t>Cost gradation</w:t>
      </w:r>
    </w:p>
    <w:p w14:paraId="3FA002DB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>Define your System</w:t>
      </w:r>
    </w:p>
    <w:p w14:paraId="789A5955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>SWOT Analysis</w:t>
      </w:r>
    </w:p>
    <w:p w14:paraId="7A95C2E6" w14:textId="61993251" w:rsidR="00FA081E" w:rsidRDefault="00FA081E" w:rsidP="00FA081E">
      <w:pPr>
        <w:pStyle w:val="ListParagraph"/>
        <w:numPr>
          <w:ilvl w:val="1"/>
          <w:numId w:val="11"/>
        </w:numPr>
      </w:pPr>
      <w:r>
        <w:t>Detailed Requirements for your respective projects</w:t>
      </w:r>
    </w:p>
    <w:p w14:paraId="17A4CFF5" w14:textId="77777777" w:rsidR="00FA081E" w:rsidRDefault="00FA081E" w:rsidP="00FA081E">
      <w:pPr>
        <w:pStyle w:val="ListParagraph"/>
        <w:numPr>
          <w:ilvl w:val="2"/>
          <w:numId w:val="11"/>
        </w:numPr>
      </w:pPr>
      <w:r>
        <w:t>High Level</w:t>
      </w:r>
    </w:p>
    <w:p w14:paraId="4D2C374D" w14:textId="58084C80" w:rsidR="00FA081E" w:rsidRDefault="00FA081E" w:rsidP="00FA081E">
      <w:pPr>
        <w:pStyle w:val="ListParagraph"/>
        <w:numPr>
          <w:ilvl w:val="2"/>
          <w:numId w:val="11"/>
        </w:numPr>
      </w:pPr>
      <w:r>
        <w:t>Low level</w:t>
      </w:r>
    </w:p>
    <w:p w14:paraId="093A815A" w14:textId="77777777" w:rsidR="00FA081E" w:rsidRPr="00FA081E" w:rsidRDefault="00FA081E" w:rsidP="00FA081E">
      <w:pPr>
        <w:pStyle w:val="ListParagraph"/>
        <w:numPr>
          <w:ilvl w:val="0"/>
          <w:numId w:val="11"/>
        </w:numPr>
      </w:pPr>
      <w:r w:rsidRPr="00FA081E">
        <w:t>Section 2 – Design</w:t>
      </w:r>
    </w:p>
    <w:p w14:paraId="48C27ECF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>High level Design /System Level</w:t>
      </w:r>
    </w:p>
    <w:p w14:paraId="6887AC4E" w14:textId="77777777" w:rsidR="00FA081E" w:rsidRDefault="00FA081E" w:rsidP="00FA081E">
      <w:pPr>
        <w:pStyle w:val="ListParagraph"/>
        <w:numPr>
          <w:ilvl w:val="2"/>
          <w:numId w:val="11"/>
        </w:numPr>
      </w:pPr>
      <w:r>
        <w:t>Structural Diagrams – 2</w:t>
      </w:r>
    </w:p>
    <w:p w14:paraId="37EA15C3" w14:textId="77777777" w:rsidR="00FA081E" w:rsidRDefault="00FA081E" w:rsidP="00FA081E">
      <w:pPr>
        <w:pStyle w:val="ListParagraph"/>
        <w:numPr>
          <w:ilvl w:val="2"/>
          <w:numId w:val="11"/>
        </w:numPr>
      </w:pPr>
      <w:r>
        <w:t>Behavioral Diagrams – 2</w:t>
      </w:r>
    </w:p>
    <w:p w14:paraId="2A51A31F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 xml:space="preserve">Low Level Design / </w:t>
      </w:r>
      <w:proofErr w:type="spellStart"/>
      <w:r>
        <w:t>SubSystem</w:t>
      </w:r>
      <w:proofErr w:type="spellEnd"/>
      <w:r>
        <w:t xml:space="preserve"> Level</w:t>
      </w:r>
    </w:p>
    <w:p w14:paraId="18EBA877" w14:textId="77777777" w:rsidR="00FA081E" w:rsidRDefault="00FA081E" w:rsidP="00FA081E">
      <w:pPr>
        <w:pStyle w:val="ListParagraph"/>
        <w:numPr>
          <w:ilvl w:val="2"/>
          <w:numId w:val="11"/>
        </w:numPr>
      </w:pPr>
      <w:r>
        <w:t>Structural Diagrams – 2</w:t>
      </w:r>
    </w:p>
    <w:p w14:paraId="2B92BFAE" w14:textId="22584E38" w:rsidR="00FA081E" w:rsidRDefault="00FA081E" w:rsidP="00FA081E">
      <w:pPr>
        <w:pStyle w:val="ListParagraph"/>
        <w:numPr>
          <w:ilvl w:val="2"/>
          <w:numId w:val="11"/>
        </w:numPr>
      </w:pPr>
      <w:r>
        <w:t>Behavioral Diagrams – 2</w:t>
      </w:r>
    </w:p>
    <w:p w14:paraId="7559B570" w14:textId="77777777" w:rsidR="00FA081E" w:rsidRDefault="00FA081E" w:rsidP="00FA081E">
      <w:pPr>
        <w:pStyle w:val="ListParagraph"/>
        <w:numPr>
          <w:ilvl w:val="0"/>
          <w:numId w:val="11"/>
        </w:numPr>
      </w:pPr>
      <w:r>
        <w:t>Section 3 – Test Plan</w:t>
      </w:r>
    </w:p>
    <w:p w14:paraId="0D928925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>Requirement Based Test Plan</w:t>
      </w:r>
    </w:p>
    <w:p w14:paraId="49A402DE" w14:textId="77777777" w:rsidR="00FA081E" w:rsidRDefault="00FA081E" w:rsidP="00FA081E">
      <w:pPr>
        <w:pStyle w:val="ListParagraph"/>
        <w:numPr>
          <w:ilvl w:val="1"/>
          <w:numId w:val="11"/>
        </w:numPr>
      </w:pPr>
      <w:r>
        <w:t>Scenario Based Test Plan</w:t>
      </w:r>
    </w:p>
    <w:p w14:paraId="36991D54" w14:textId="268DF095" w:rsidR="003A1816" w:rsidRPr="00705561" w:rsidRDefault="00FA081E" w:rsidP="00FA081E">
      <w:pPr>
        <w:pStyle w:val="ListParagraph"/>
        <w:numPr>
          <w:ilvl w:val="1"/>
          <w:numId w:val="11"/>
        </w:numPr>
      </w:pPr>
      <w:r>
        <w:t>Boundary Condition based test plan</w:t>
      </w:r>
    </w:p>
    <w:p w14:paraId="48DC9AB7" w14:textId="69FA4FB3" w:rsidR="00705561" w:rsidRDefault="00705561" w:rsidP="00705561">
      <w:pPr>
        <w:pStyle w:val="Heading2"/>
      </w:pPr>
      <w:bookmarkStart w:id="9" w:name="_Toc51421283"/>
      <w:r w:rsidRPr="006D034E">
        <w:rPr>
          <w:b/>
          <w:bCs/>
        </w:rPr>
        <w:t>Activity 2</w:t>
      </w:r>
      <w:r>
        <w:t xml:space="preserve"> –</w:t>
      </w:r>
      <w:bookmarkStart w:id="10" w:name="_Hlk51324379"/>
      <w:r w:rsidR="002B65C6">
        <w:t xml:space="preserve"> </w:t>
      </w:r>
      <w:r w:rsidR="00476B74">
        <w:t>CI Workflow for C Programming</w:t>
      </w:r>
      <w:bookmarkEnd w:id="9"/>
      <w:r w:rsidR="00476B74">
        <w:t xml:space="preserve"> </w:t>
      </w:r>
      <w:bookmarkEnd w:id="10"/>
    </w:p>
    <w:p w14:paraId="461BAB93" w14:textId="77777777" w:rsidR="00FA081E" w:rsidRDefault="00FA081E" w:rsidP="00FA081E">
      <w:pPr>
        <w:pStyle w:val="ListParagraph"/>
        <w:numPr>
          <w:ilvl w:val="0"/>
          <w:numId w:val="11"/>
        </w:numPr>
      </w:pPr>
      <w:r>
        <w:t>GIT</w:t>
      </w:r>
    </w:p>
    <w:p w14:paraId="2E92063D" w14:textId="77777777" w:rsidR="00FA081E" w:rsidRDefault="00FA081E" w:rsidP="00FA081E">
      <w:pPr>
        <w:pStyle w:val="ListParagraph"/>
        <w:numPr>
          <w:ilvl w:val="0"/>
          <w:numId w:val="11"/>
        </w:numPr>
      </w:pPr>
      <w:r>
        <w:lastRenderedPageBreak/>
        <w:t>Make</w:t>
      </w:r>
    </w:p>
    <w:p w14:paraId="330611DA" w14:textId="77777777" w:rsidR="00FA081E" w:rsidRDefault="00FA081E" w:rsidP="00FA081E">
      <w:pPr>
        <w:pStyle w:val="ListParagraph"/>
        <w:numPr>
          <w:ilvl w:val="0"/>
          <w:numId w:val="11"/>
        </w:numPr>
      </w:pPr>
      <w:r>
        <w:t>Build</w:t>
      </w:r>
    </w:p>
    <w:p w14:paraId="688D46DF" w14:textId="2CAB8E53" w:rsidR="003A1816" w:rsidRPr="00705561" w:rsidRDefault="00FA081E" w:rsidP="00FA081E">
      <w:pPr>
        <w:pStyle w:val="ListParagraph"/>
        <w:numPr>
          <w:ilvl w:val="0"/>
          <w:numId w:val="11"/>
        </w:numPr>
      </w:pPr>
      <w:r>
        <w:t>Code Quality</w:t>
      </w:r>
    </w:p>
    <w:p w14:paraId="48DC9AC0" w14:textId="2E453E6E" w:rsidR="00705561" w:rsidRDefault="00705561" w:rsidP="00705561"/>
    <w:p w14:paraId="761E1071" w14:textId="7D2E6688" w:rsidR="008A014B" w:rsidRDefault="008A014B" w:rsidP="008A014B">
      <w:pPr>
        <w:pStyle w:val="Heading2"/>
      </w:pPr>
      <w:bookmarkStart w:id="11" w:name="_Toc51421284"/>
      <w:r>
        <w:rPr>
          <w:b/>
          <w:bCs/>
        </w:rPr>
        <w:t>Activity 3</w:t>
      </w:r>
      <w:r>
        <w:t xml:space="preserve"> – </w:t>
      </w:r>
      <w:r w:rsidR="003A1816">
        <w:t>Agile Aspects</w:t>
      </w:r>
      <w:bookmarkEnd w:id="11"/>
      <w:r>
        <w:t xml:space="preserve"> </w:t>
      </w:r>
    </w:p>
    <w:p w14:paraId="5166C325" w14:textId="77777777" w:rsidR="003A4E9C" w:rsidRDefault="003A4E9C" w:rsidP="003A1816">
      <w:pPr>
        <w:pStyle w:val="ListParagraph"/>
        <w:numPr>
          <w:ilvl w:val="0"/>
          <w:numId w:val="11"/>
        </w:numPr>
      </w:pPr>
      <w:r>
        <w:t>Theme</w:t>
      </w:r>
    </w:p>
    <w:p w14:paraId="0C4654C7" w14:textId="77777777" w:rsidR="003A4E9C" w:rsidRDefault="003A4E9C" w:rsidP="003A1816">
      <w:pPr>
        <w:pStyle w:val="ListParagraph"/>
        <w:numPr>
          <w:ilvl w:val="0"/>
          <w:numId w:val="11"/>
        </w:numPr>
      </w:pPr>
      <w:r>
        <w:t>Epic</w:t>
      </w:r>
    </w:p>
    <w:p w14:paraId="782066B0" w14:textId="5F2788A1" w:rsidR="003A1816" w:rsidRDefault="003A4E9C" w:rsidP="003A1816">
      <w:pPr>
        <w:pStyle w:val="ListParagraph"/>
        <w:numPr>
          <w:ilvl w:val="0"/>
          <w:numId w:val="11"/>
        </w:numPr>
      </w:pPr>
      <w:r>
        <w:t>User stories</w:t>
      </w:r>
      <w:r w:rsidR="003A1816">
        <w:t xml:space="preserve"> </w:t>
      </w:r>
    </w:p>
    <w:bookmarkEnd w:id="1"/>
    <w:bookmarkEnd w:id="2"/>
    <w:bookmarkEnd w:id="3"/>
    <w:bookmarkEnd w:id="4"/>
    <w:p w14:paraId="043C733E" w14:textId="77777777" w:rsidR="006B121E" w:rsidRDefault="006B121E" w:rsidP="00FC3077">
      <w:pPr>
        <w:pStyle w:val="Heading1"/>
        <w:rPr>
          <w:sz w:val="36"/>
          <w:szCs w:val="36"/>
        </w:rPr>
      </w:pPr>
    </w:p>
    <w:p w14:paraId="76380314" w14:textId="1DDB619D" w:rsidR="00FC3077" w:rsidRDefault="00FC3077" w:rsidP="00FC3077">
      <w:pPr>
        <w:pStyle w:val="Heading1"/>
        <w:rPr>
          <w:sz w:val="36"/>
          <w:szCs w:val="36"/>
        </w:rPr>
      </w:pPr>
      <w:bookmarkStart w:id="12" w:name="_Toc51421285"/>
      <w:r>
        <w:rPr>
          <w:sz w:val="36"/>
          <w:szCs w:val="36"/>
        </w:rPr>
        <w:t>Activity 1 – System/Software Development</w:t>
      </w:r>
      <w:bookmarkEnd w:id="12"/>
    </w:p>
    <w:p w14:paraId="4C3A8E9F" w14:textId="1FED85F0" w:rsidR="00FA081E" w:rsidRPr="00FC3077" w:rsidRDefault="007205D6" w:rsidP="00FC3077">
      <w:pPr>
        <w:pStyle w:val="Heading2"/>
        <w:numPr>
          <w:ilvl w:val="0"/>
          <w:numId w:val="18"/>
        </w:numPr>
        <w:rPr>
          <w:b/>
        </w:rPr>
      </w:pPr>
      <w:bookmarkStart w:id="13" w:name="_Toc51421286"/>
      <w:r w:rsidRPr="00FC3077">
        <w:rPr>
          <w:b/>
        </w:rPr>
        <w:t>REQUIREMENTS</w:t>
      </w:r>
      <w:bookmarkEnd w:id="13"/>
    </w:p>
    <w:p w14:paraId="39071AC3" w14:textId="77EAB925" w:rsidR="007205D6" w:rsidRDefault="007205D6" w:rsidP="007205D6"/>
    <w:p w14:paraId="006FC5BC" w14:textId="7066AF45" w:rsidR="007205D6" w:rsidRPr="00AB6A30" w:rsidRDefault="007205D6" w:rsidP="007205D6">
      <w:pPr>
        <w:rPr>
          <w:b/>
        </w:rPr>
      </w:pPr>
      <w:r w:rsidRPr="00AB6A30">
        <w:t xml:space="preserve">Product identified: </w:t>
      </w:r>
      <w:r w:rsidRPr="00AB6A30">
        <w:rPr>
          <w:b/>
        </w:rPr>
        <w:t>HEADPHONES</w:t>
      </w:r>
    </w:p>
    <w:p w14:paraId="2E5EEFBD" w14:textId="79703DDC" w:rsidR="007205D6" w:rsidRPr="00AB6A30" w:rsidRDefault="007205D6" w:rsidP="007205D6">
      <w:pPr>
        <w:rPr>
          <w:b/>
        </w:rPr>
      </w:pPr>
    </w:p>
    <w:p w14:paraId="6202161C" w14:textId="0E288219" w:rsidR="007205D6" w:rsidRPr="00AB6A30" w:rsidRDefault="007205D6" w:rsidP="007205D6">
      <w:pPr>
        <w:jc w:val="center"/>
        <w:rPr>
          <w:rStyle w:val="SubtleReference"/>
        </w:rPr>
      </w:pPr>
      <w:r w:rsidRPr="00AB6A30">
        <w:rPr>
          <w:b/>
          <w:u w:val="single"/>
        </w:rPr>
        <w:t>Definition</w:t>
      </w:r>
      <w:r w:rsidR="00531AD9" w:rsidRPr="00AB6A30">
        <w:rPr>
          <w:b/>
          <w:u w:val="single"/>
        </w:rPr>
        <w:t xml:space="preserve"> </w:t>
      </w:r>
      <w:r w:rsidR="00531AD9" w:rsidRPr="00AB6A30">
        <w:rPr>
          <w:rStyle w:val="SubtleReference"/>
        </w:rPr>
        <w:t>[1]</w:t>
      </w:r>
    </w:p>
    <w:p w14:paraId="7B73858A" w14:textId="77777777" w:rsidR="007205D6" w:rsidRPr="00AB6A30" w:rsidRDefault="007205D6" w:rsidP="007205D6">
      <w:pPr>
        <w:jc w:val="center"/>
        <w:rPr>
          <w:b/>
          <w:u w:val="single"/>
        </w:rPr>
      </w:pPr>
    </w:p>
    <w:p w14:paraId="35D0765B" w14:textId="2FFBAA78" w:rsidR="007205D6" w:rsidRPr="00AB6A30" w:rsidRDefault="007205D6" w:rsidP="007205D6">
      <w:pPr>
        <w:spacing w:line="276" w:lineRule="auto"/>
        <w:ind w:left="720" w:hanging="360"/>
      </w:pPr>
      <w:r w:rsidRPr="00AB6A30">
        <w:t>•</w:t>
      </w:r>
      <w:r w:rsidRPr="00AB6A30">
        <w:tab/>
        <w:t>Headphones are a pair of small loudspeaker drivers worn on or around the head over a user's ears.</w:t>
      </w:r>
    </w:p>
    <w:p w14:paraId="19594146" w14:textId="0A2C8F45" w:rsidR="007205D6" w:rsidRPr="00AB6A30" w:rsidRDefault="007205D6" w:rsidP="007205D6">
      <w:pPr>
        <w:spacing w:line="276" w:lineRule="auto"/>
        <w:ind w:left="720" w:hanging="360"/>
      </w:pPr>
      <w:r w:rsidRPr="00AB6A30">
        <w:t>•</w:t>
      </w:r>
      <w:r w:rsidRPr="00AB6A30">
        <w:tab/>
        <w:t>They are electroacoustic transducers, which convert an electrical signal to a corresponding sound.</w:t>
      </w:r>
    </w:p>
    <w:p w14:paraId="1029E776" w14:textId="676FC667" w:rsidR="007205D6" w:rsidRPr="00AB6A30" w:rsidRDefault="007205D6" w:rsidP="007205D6">
      <w:pPr>
        <w:spacing w:line="276" w:lineRule="auto"/>
        <w:ind w:left="720" w:hanging="360"/>
      </w:pPr>
      <w:r w:rsidRPr="00AB6A30">
        <w:t>•</w:t>
      </w:r>
      <w:r w:rsidRPr="00AB6A30">
        <w:tab/>
        <w:t>They let a single user listen to an audio source privately, in contrast to a loudspeaker, which emits sound into the open air for anyone nearby to hear.</w:t>
      </w:r>
    </w:p>
    <w:p w14:paraId="7356FCDC" w14:textId="43F7D0F4" w:rsidR="007205D6" w:rsidRPr="00AB6A30" w:rsidRDefault="007205D6" w:rsidP="007205D6">
      <w:pPr>
        <w:spacing w:line="276" w:lineRule="auto"/>
        <w:rPr>
          <w:rStyle w:val="SubtleReference"/>
        </w:rPr>
      </w:pPr>
      <w:r w:rsidRPr="00AB6A30">
        <w:t>•</w:t>
      </w:r>
      <w:r w:rsidRPr="00AB6A30">
        <w:tab/>
        <w:t>Also known as ear speakers, earphones or, colloquially, cans.</w:t>
      </w:r>
    </w:p>
    <w:p w14:paraId="24EE1D58" w14:textId="4CF8CF01" w:rsidR="007205D6" w:rsidRPr="00AB6A30" w:rsidRDefault="007205D6" w:rsidP="007205D6">
      <w:pPr>
        <w:rPr>
          <w:rStyle w:val="SubtleReference"/>
        </w:rPr>
      </w:pPr>
    </w:p>
    <w:p w14:paraId="002A3B73" w14:textId="499A8CC2" w:rsidR="007205D6" w:rsidRPr="00AB6A30" w:rsidRDefault="007205D6" w:rsidP="007205D6">
      <w:pPr>
        <w:jc w:val="center"/>
        <w:rPr>
          <w:rStyle w:val="SubtleReference"/>
          <w:b/>
        </w:rPr>
      </w:pPr>
      <w:r w:rsidRPr="00AB6A30">
        <w:rPr>
          <w:rStyle w:val="SubtleReference"/>
          <w:b/>
        </w:rPr>
        <w:t>Research</w:t>
      </w:r>
    </w:p>
    <w:p w14:paraId="4916C0E6" w14:textId="2B0C1B28" w:rsidR="007205D6" w:rsidRPr="00AB6A30" w:rsidRDefault="007205D6" w:rsidP="007205D6">
      <w:pPr>
        <w:rPr>
          <w:rStyle w:val="SubtleReference"/>
          <w:b/>
          <w:u w:val="none"/>
        </w:rPr>
      </w:pPr>
    </w:p>
    <w:p w14:paraId="0A7A9085" w14:textId="47382314" w:rsidR="007205D6" w:rsidRPr="00AB6A30" w:rsidRDefault="007205D6" w:rsidP="007205D6">
      <w:pPr>
        <w:rPr>
          <w:rStyle w:val="SubtleReference"/>
        </w:rPr>
      </w:pPr>
      <w:r w:rsidRPr="00AB6A30">
        <w:rPr>
          <w:rStyle w:val="SubtleReference"/>
          <w:b/>
          <w:u w:val="none"/>
        </w:rPr>
        <w:t>Ageing:</w:t>
      </w:r>
      <w:r w:rsidR="00531AD9" w:rsidRPr="00AB6A30">
        <w:rPr>
          <w:rStyle w:val="SubtleReference"/>
          <w:b/>
          <w:u w:val="none"/>
        </w:rPr>
        <w:t xml:space="preserve"> </w:t>
      </w:r>
      <w:r w:rsidR="00531AD9" w:rsidRPr="00AB6A30">
        <w:rPr>
          <w:rStyle w:val="SubtleReference"/>
        </w:rPr>
        <w:t>[2]</w:t>
      </w:r>
    </w:p>
    <w:p w14:paraId="2037A30D" w14:textId="77777777" w:rsidR="007205D6" w:rsidRPr="00AB6A30" w:rsidRDefault="007205D6" w:rsidP="007205D6">
      <w:pPr>
        <w:rPr>
          <w:rStyle w:val="SubtleReference"/>
          <w:b/>
          <w:u w:val="none"/>
        </w:rPr>
      </w:pPr>
    </w:p>
    <w:p w14:paraId="230F6BCE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Single-sided headphones with heavy speakers (in 1890s)</w:t>
      </w:r>
    </w:p>
    <w:p w14:paraId="21A79368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First headphone designed for personal listening (in 1930s)</w:t>
      </w:r>
    </w:p>
    <w:p w14:paraId="34CEC0E4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First stereo over the ear headphones (1950s)</w:t>
      </w:r>
    </w:p>
    <w:p w14:paraId="7ACAC8EF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Sony Walkman headphones (in 1980s)</w:t>
      </w:r>
    </w:p>
    <w:p w14:paraId="508B7E6C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Noise cancelling headphones by Bose (1990s)</w:t>
      </w:r>
    </w:p>
    <w:p w14:paraId="127DC9FB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Apple iPod with in-ear headphones (2001)</w:t>
      </w:r>
    </w:p>
    <w:p w14:paraId="7EBA665D" w14:textId="77777777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>First true wireless in-ear headphones (2015)</w:t>
      </w:r>
    </w:p>
    <w:p w14:paraId="4318EE8F" w14:textId="4C33D716" w:rsidR="007205D6" w:rsidRPr="00AB6A30" w:rsidRDefault="007205D6" w:rsidP="00531AD9">
      <w:pPr>
        <w:spacing w:line="276" w:lineRule="auto"/>
        <w:rPr>
          <w:rStyle w:val="SubtleReference"/>
        </w:rPr>
      </w:pPr>
      <w:r w:rsidRPr="00AB6A30">
        <w:rPr>
          <w:rStyle w:val="SubtleReference"/>
          <w:u w:val="none"/>
        </w:rPr>
        <w:t>•</w:t>
      </w:r>
      <w:r w:rsidRPr="00AB6A30">
        <w:rPr>
          <w:rStyle w:val="SubtleReference"/>
          <w:u w:val="none"/>
        </w:rPr>
        <w:tab/>
        <w:t xml:space="preserve">Apple </w:t>
      </w:r>
      <w:proofErr w:type="spellStart"/>
      <w:r w:rsidRPr="00AB6A30">
        <w:rPr>
          <w:rStyle w:val="SubtleReference"/>
          <w:u w:val="none"/>
        </w:rPr>
        <w:t>AirPods</w:t>
      </w:r>
      <w:proofErr w:type="spellEnd"/>
      <w:r w:rsidRPr="00AB6A30">
        <w:rPr>
          <w:rStyle w:val="SubtleReference"/>
          <w:u w:val="none"/>
        </w:rPr>
        <w:t xml:space="preserve"> were launched (2016)</w:t>
      </w:r>
    </w:p>
    <w:p w14:paraId="1E1B0B92" w14:textId="3C3E95C0" w:rsidR="007205D6" w:rsidRPr="00AB6A30" w:rsidRDefault="007205D6" w:rsidP="007205D6">
      <w:pPr>
        <w:spacing w:line="276" w:lineRule="auto"/>
        <w:rPr>
          <w:rStyle w:val="SubtleReference"/>
          <w:u w:val="none"/>
        </w:rPr>
      </w:pPr>
    </w:p>
    <w:p w14:paraId="085066BA" w14:textId="07D3B1CD" w:rsidR="007205D6" w:rsidRPr="00AB6A30" w:rsidRDefault="007205D6">
      <w:pPr>
        <w:ind w:firstLine="0"/>
        <w:rPr>
          <w:rStyle w:val="SubtleReference"/>
          <w:b/>
          <w:u w:val="none"/>
        </w:rPr>
      </w:pPr>
    </w:p>
    <w:p w14:paraId="3924D9ED" w14:textId="0D2DA4D2" w:rsidR="007205D6" w:rsidRPr="00AB6A30" w:rsidRDefault="007205D6" w:rsidP="007205D6">
      <w:pPr>
        <w:spacing w:line="276" w:lineRule="auto"/>
        <w:rPr>
          <w:rStyle w:val="SubtleReference"/>
        </w:rPr>
      </w:pPr>
      <w:r w:rsidRPr="00AB6A30">
        <w:rPr>
          <w:rStyle w:val="SubtleReference"/>
          <w:b/>
          <w:u w:val="none"/>
        </w:rPr>
        <w:t>Cost gradation:</w:t>
      </w:r>
      <w:r w:rsidR="00531AD9" w:rsidRPr="00AB6A30">
        <w:rPr>
          <w:rStyle w:val="SubtleReference"/>
          <w:b/>
          <w:u w:val="none"/>
        </w:rPr>
        <w:t xml:space="preserve"> </w:t>
      </w:r>
      <w:r w:rsidR="00531AD9" w:rsidRPr="00AB6A30">
        <w:rPr>
          <w:rStyle w:val="SubtleReference"/>
        </w:rPr>
        <w:t>[3]</w:t>
      </w:r>
    </w:p>
    <w:p w14:paraId="745A78A2" w14:textId="42188A68" w:rsidR="007205D6" w:rsidRPr="00AB6A30" w:rsidRDefault="007205D6" w:rsidP="007205D6">
      <w:pPr>
        <w:spacing w:line="276" w:lineRule="auto"/>
        <w:rPr>
          <w:rStyle w:val="SubtleReference"/>
          <w:b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05D6" w:rsidRPr="00AB6A30" w14:paraId="72FEAAC4" w14:textId="77777777" w:rsidTr="00857ED5">
        <w:tc>
          <w:tcPr>
            <w:tcW w:w="3005" w:type="dxa"/>
          </w:tcPr>
          <w:p w14:paraId="2C62ADF8" w14:textId="77777777" w:rsidR="007205D6" w:rsidRPr="00AB6A30" w:rsidRDefault="007205D6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On-ear</w:t>
            </w:r>
          </w:p>
        </w:tc>
        <w:tc>
          <w:tcPr>
            <w:tcW w:w="3005" w:type="dxa"/>
          </w:tcPr>
          <w:p w14:paraId="60B8CFBE" w14:textId="77777777" w:rsidR="007205D6" w:rsidRPr="00AB6A30" w:rsidRDefault="007205D6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Over-the-ear</w:t>
            </w:r>
          </w:p>
        </w:tc>
        <w:tc>
          <w:tcPr>
            <w:tcW w:w="3006" w:type="dxa"/>
          </w:tcPr>
          <w:p w14:paraId="2D06A542" w14:textId="77777777" w:rsidR="007205D6" w:rsidRPr="00AB6A30" w:rsidRDefault="007205D6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In-ear</w:t>
            </w:r>
          </w:p>
        </w:tc>
      </w:tr>
      <w:tr w:rsidR="007205D6" w:rsidRPr="00AB6A30" w14:paraId="79012B8B" w14:textId="77777777" w:rsidTr="00857ED5">
        <w:tc>
          <w:tcPr>
            <w:tcW w:w="3005" w:type="dxa"/>
          </w:tcPr>
          <w:p w14:paraId="2EEA2095" w14:textId="77777777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 xml:space="preserve">Cost: </w:t>
            </w:r>
            <w:proofErr w:type="spellStart"/>
            <w:r w:rsidRPr="00AB6A30">
              <w:rPr>
                <w:rFonts w:cs="Calibri"/>
                <w:color w:val="201F1E"/>
                <w:lang w:eastAsia="en-IN"/>
              </w:rPr>
              <w:t>Rs</w:t>
            </w:r>
            <w:proofErr w:type="spellEnd"/>
            <w:r w:rsidRPr="00AB6A30">
              <w:rPr>
                <w:rFonts w:cs="Calibri"/>
                <w:color w:val="201F1E"/>
                <w:lang w:eastAsia="en-IN"/>
              </w:rPr>
              <w:t>. 329 – 30,000</w:t>
            </w:r>
          </w:p>
        </w:tc>
        <w:tc>
          <w:tcPr>
            <w:tcW w:w="3005" w:type="dxa"/>
          </w:tcPr>
          <w:p w14:paraId="66F0C5E0" w14:textId="77777777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 xml:space="preserve">Cost: </w:t>
            </w:r>
            <w:proofErr w:type="spellStart"/>
            <w:r w:rsidRPr="00AB6A30">
              <w:rPr>
                <w:rFonts w:cs="Calibri"/>
                <w:color w:val="201F1E"/>
                <w:lang w:eastAsia="en-IN"/>
              </w:rPr>
              <w:t>Rs</w:t>
            </w:r>
            <w:proofErr w:type="spellEnd"/>
            <w:r w:rsidRPr="00AB6A30">
              <w:rPr>
                <w:rFonts w:cs="Calibri"/>
                <w:color w:val="201F1E"/>
                <w:lang w:eastAsia="en-IN"/>
              </w:rPr>
              <w:t>. 1000 – 36,000</w:t>
            </w:r>
          </w:p>
        </w:tc>
        <w:tc>
          <w:tcPr>
            <w:tcW w:w="3006" w:type="dxa"/>
          </w:tcPr>
          <w:p w14:paraId="3DE402BC" w14:textId="77777777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 xml:space="preserve">Cost: </w:t>
            </w:r>
            <w:proofErr w:type="spellStart"/>
            <w:r w:rsidRPr="00AB6A30">
              <w:rPr>
                <w:rFonts w:cs="Calibri"/>
                <w:color w:val="201F1E"/>
                <w:lang w:eastAsia="en-IN"/>
              </w:rPr>
              <w:t>Rs</w:t>
            </w:r>
            <w:proofErr w:type="spellEnd"/>
            <w:r w:rsidRPr="00AB6A30">
              <w:rPr>
                <w:rFonts w:cs="Calibri"/>
                <w:color w:val="201F1E"/>
                <w:lang w:eastAsia="en-IN"/>
              </w:rPr>
              <w:t>. 299 – 20,000</w:t>
            </w:r>
          </w:p>
          <w:p w14:paraId="6F49B066" w14:textId="0727C2DC" w:rsidR="007205D6" w:rsidRPr="00AB6A30" w:rsidRDefault="007205D6" w:rsidP="007205D6">
            <w:pPr>
              <w:pStyle w:val="ListParagraph"/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(</w:t>
            </w:r>
            <w:proofErr w:type="spellStart"/>
            <w:r w:rsidRPr="00AB6A30">
              <w:rPr>
                <w:rFonts w:cs="Calibri"/>
                <w:color w:val="201F1E"/>
                <w:lang w:eastAsia="en-IN"/>
              </w:rPr>
              <w:t>Rs</w:t>
            </w:r>
            <w:proofErr w:type="spellEnd"/>
            <w:r w:rsidRPr="00AB6A30">
              <w:rPr>
                <w:rFonts w:cs="Calibri"/>
                <w:color w:val="201F1E"/>
                <w:lang w:eastAsia="en-IN"/>
              </w:rPr>
              <w:t xml:space="preserve">. 21,000 for </w:t>
            </w:r>
            <w:proofErr w:type="spellStart"/>
            <w:r w:rsidRPr="00AB6A30">
              <w:rPr>
                <w:rFonts w:cs="Calibri"/>
                <w:color w:val="201F1E"/>
                <w:lang w:eastAsia="en-IN"/>
              </w:rPr>
              <w:t>AirPods</w:t>
            </w:r>
            <w:proofErr w:type="spellEnd"/>
            <w:r w:rsidRPr="00AB6A30">
              <w:rPr>
                <w:rFonts w:cs="Calibri"/>
                <w:color w:val="201F1E"/>
                <w:lang w:eastAsia="en-IN"/>
              </w:rPr>
              <w:t xml:space="preserve"> pro)</w:t>
            </w:r>
          </w:p>
        </w:tc>
      </w:tr>
      <w:tr w:rsidR="007205D6" w:rsidRPr="00AB6A30" w14:paraId="12EA1119" w14:textId="77777777" w:rsidTr="00857ED5">
        <w:tc>
          <w:tcPr>
            <w:tcW w:w="3005" w:type="dxa"/>
          </w:tcPr>
          <w:p w14:paraId="3CF06251" w14:textId="77777777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Sits on the ear</w:t>
            </w:r>
          </w:p>
        </w:tc>
        <w:tc>
          <w:tcPr>
            <w:tcW w:w="3005" w:type="dxa"/>
          </w:tcPr>
          <w:p w14:paraId="6CF889C6" w14:textId="6259BF2F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Completely covers the ear to avoid noise interference</w:t>
            </w:r>
          </w:p>
        </w:tc>
        <w:tc>
          <w:tcPr>
            <w:tcW w:w="3006" w:type="dxa"/>
          </w:tcPr>
          <w:p w14:paraId="15CA74A8" w14:textId="77777777" w:rsidR="007205D6" w:rsidRPr="00AB6A30" w:rsidRDefault="007205D6" w:rsidP="007205D6">
            <w:pPr>
              <w:pStyle w:val="ListParagraph"/>
              <w:numPr>
                <w:ilvl w:val="0"/>
                <w:numId w:val="15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Extend into the ear canal and some come with clips to help them fit more securely on the ear.</w:t>
            </w:r>
          </w:p>
        </w:tc>
      </w:tr>
    </w:tbl>
    <w:p w14:paraId="42829D03" w14:textId="4CF07DB5" w:rsidR="007205D6" w:rsidRPr="00AB6A30" w:rsidRDefault="007205D6" w:rsidP="007205D6">
      <w:pPr>
        <w:spacing w:line="276" w:lineRule="auto"/>
        <w:rPr>
          <w:rStyle w:val="SubtleReference"/>
          <w:b/>
          <w:u w:val="none"/>
        </w:rPr>
      </w:pPr>
    </w:p>
    <w:p w14:paraId="6254D451" w14:textId="77777777" w:rsidR="00F61E53" w:rsidRDefault="00F61E53" w:rsidP="007205D6">
      <w:pPr>
        <w:spacing w:line="276" w:lineRule="auto"/>
        <w:rPr>
          <w:rStyle w:val="SubtleReference"/>
          <w:b/>
          <w:u w:val="none"/>
        </w:rPr>
      </w:pPr>
    </w:p>
    <w:p w14:paraId="69367775" w14:textId="77777777" w:rsidR="00F61E53" w:rsidRDefault="00F61E53" w:rsidP="007205D6">
      <w:pPr>
        <w:spacing w:line="276" w:lineRule="auto"/>
        <w:rPr>
          <w:rStyle w:val="SubtleReference"/>
          <w:b/>
          <w:u w:val="none"/>
        </w:rPr>
      </w:pPr>
    </w:p>
    <w:p w14:paraId="411368D0" w14:textId="4F4A1C8F" w:rsidR="00781BEC" w:rsidRPr="00AB6A30" w:rsidRDefault="00781BEC" w:rsidP="007205D6">
      <w:pPr>
        <w:spacing w:line="276" w:lineRule="auto"/>
        <w:rPr>
          <w:rStyle w:val="SubtleReference"/>
          <w:b/>
          <w:u w:val="none"/>
        </w:rPr>
      </w:pPr>
      <w:r w:rsidRPr="00AB6A30">
        <w:rPr>
          <w:rStyle w:val="SubtleReference"/>
          <w:b/>
          <w:u w:val="none"/>
        </w:rPr>
        <w:t>Detailed requirements:</w:t>
      </w:r>
    </w:p>
    <w:p w14:paraId="0C4E040F" w14:textId="2F157585" w:rsidR="00781BEC" w:rsidRPr="00AB6A30" w:rsidRDefault="00781BEC" w:rsidP="007205D6">
      <w:pPr>
        <w:spacing w:line="276" w:lineRule="auto"/>
        <w:rPr>
          <w:rStyle w:val="SubtleReference"/>
          <w:b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1BEC" w:rsidRPr="00AB6A30" w14:paraId="5BA12AB9" w14:textId="77777777" w:rsidTr="00857ED5">
        <w:tc>
          <w:tcPr>
            <w:tcW w:w="4508" w:type="dxa"/>
          </w:tcPr>
          <w:p w14:paraId="72B64606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High level requirements</w:t>
            </w:r>
          </w:p>
        </w:tc>
        <w:tc>
          <w:tcPr>
            <w:tcW w:w="4508" w:type="dxa"/>
          </w:tcPr>
          <w:p w14:paraId="55A9514F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Low level requirements</w:t>
            </w:r>
          </w:p>
        </w:tc>
      </w:tr>
      <w:tr w:rsidR="00781BEC" w:rsidRPr="00AB6A30" w14:paraId="149BC2FC" w14:textId="77777777" w:rsidTr="00857ED5">
        <w:tc>
          <w:tcPr>
            <w:tcW w:w="4508" w:type="dxa"/>
          </w:tcPr>
          <w:p w14:paraId="50F0F20B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Faithfully reproduce the sound being played in the devices to the headphone speakers</w:t>
            </w:r>
          </w:p>
        </w:tc>
        <w:tc>
          <w:tcPr>
            <w:tcW w:w="4508" w:type="dxa"/>
          </w:tcPr>
          <w:p w14:paraId="46826CFB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High sound quality</w:t>
            </w:r>
          </w:p>
        </w:tc>
      </w:tr>
      <w:tr w:rsidR="00781BEC" w:rsidRPr="00AB6A30" w14:paraId="758525E7" w14:textId="77777777" w:rsidTr="00857ED5">
        <w:tc>
          <w:tcPr>
            <w:tcW w:w="4508" w:type="dxa"/>
          </w:tcPr>
          <w:p w14:paraId="3694034E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Free of interference with external noise</w:t>
            </w:r>
          </w:p>
        </w:tc>
        <w:tc>
          <w:tcPr>
            <w:tcW w:w="4508" w:type="dxa"/>
          </w:tcPr>
          <w:p w14:paraId="674FA54B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Comfortable to the ears</w:t>
            </w:r>
          </w:p>
        </w:tc>
      </w:tr>
      <w:tr w:rsidR="00781BEC" w:rsidRPr="00AB6A30" w14:paraId="62DE44BB" w14:textId="77777777" w:rsidTr="00857ED5">
        <w:tc>
          <w:tcPr>
            <w:tcW w:w="4508" w:type="dxa"/>
          </w:tcPr>
          <w:p w14:paraId="100C1232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Portable</w:t>
            </w:r>
          </w:p>
        </w:tc>
        <w:tc>
          <w:tcPr>
            <w:tcW w:w="4508" w:type="dxa"/>
          </w:tcPr>
          <w:p w14:paraId="3A22C4A2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Aesthetically good-looking</w:t>
            </w:r>
          </w:p>
        </w:tc>
      </w:tr>
      <w:tr w:rsidR="00781BEC" w:rsidRPr="00AB6A30" w14:paraId="52136FDE" w14:textId="77777777" w:rsidTr="00857ED5">
        <w:tc>
          <w:tcPr>
            <w:tcW w:w="4508" w:type="dxa"/>
          </w:tcPr>
          <w:p w14:paraId="03FF9786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Low power consumption</w:t>
            </w:r>
          </w:p>
        </w:tc>
        <w:tc>
          <w:tcPr>
            <w:tcW w:w="4508" w:type="dxa"/>
          </w:tcPr>
          <w:p w14:paraId="7F649E22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Mechanism to adjust the volume level from the headphone itself</w:t>
            </w:r>
          </w:p>
        </w:tc>
      </w:tr>
      <w:tr w:rsidR="00781BEC" w:rsidRPr="00AB6A30" w14:paraId="0A50A687" w14:textId="77777777" w:rsidTr="00857ED5">
        <w:tc>
          <w:tcPr>
            <w:tcW w:w="4508" w:type="dxa"/>
          </w:tcPr>
          <w:p w14:paraId="4EB778AE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Durable</w:t>
            </w:r>
          </w:p>
        </w:tc>
        <w:tc>
          <w:tcPr>
            <w:tcW w:w="4508" w:type="dxa"/>
          </w:tcPr>
          <w:p w14:paraId="6F9D8DAA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Wire-less</w:t>
            </w:r>
          </w:p>
        </w:tc>
      </w:tr>
      <w:tr w:rsidR="00781BEC" w:rsidRPr="00AB6A30" w14:paraId="691D52A2" w14:textId="77777777" w:rsidTr="00857ED5">
        <w:tc>
          <w:tcPr>
            <w:tcW w:w="4508" w:type="dxa"/>
          </w:tcPr>
          <w:p w14:paraId="53112E95" w14:textId="77777777" w:rsidR="00781BEC" w:rsidRPr="00AB6A30" w:rsidRDefault="00781BEC" w:rsidP="00781BEC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Lightweight</w:t>
            </w:r>
          </w:p>
        </w:tc>
        <w:tc>
          <w:tcPr>
            <w:tcW w:w="4508" w:type="dxa"/>
          </w:tcPr>
          <w:p w14:paraId="5534E40B" w14:textId="74CA6566" w:rsidR="00781BEC" w:rsidRPr="00AB6A30" w:rsidRDefault="00A97A53" w:rsidP="00A97A53">
            <w:pPr>
              <w:pStyle w:val="ListParagraph"/>
              <w:numPr>
                <w:ilvl w:val="0"/>
                <w:numId w:val="16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Microphone feature</w:t>
            </w:r>
          </w:p>
        </w:tc>
      </w:tr>
    </w:tbl>
    <w:p w14:paraId="654A3705" w14:textId="243FE662" w:rsidR="00781BEC" w:rsidRPr="00AB6A30" w:rsidRDefault="00781BEC" w:rsidP="007205D6">
      <w:pPr>
        <w:spacing w:line="276" w:lineRule="auto"/>
        <w:rPr>
          <w:rStyle w:val="SubtleReference"/>
          <w:u w:val="none"/>
        </w:rPr>
      </w:pPr>
    </w:p>
    <w:p w14:paraId="30CC2F50" w14:textId="62C71B63" w:rsidR="00781BEC" w:rsidRPr="00AB6A30" w:rsidRDefault="00781BEC" w:rsidP="007205D6">
      <w:pPr>
        <w:spacing w:line="276" w:lineRule="auto"/>
        <w:rPr>
          <w:rStyle w:val="SubtleReference"/>
          <w:b/>
          <w:u w:val="none"/>
        </w:rPr>
      </w:pPr>
      <w:r w:rsidRPr="00AB6A30">
        <w:rPr>
          <w:rStyle w:val="SubtleReference"/>
          <w:b/>
          <w:u w:val="none"/>
        </w:rPr>
        <w:t>SWOT Analysis:</w:t>
      </w:r>
    </w:p>
    <w:p w14:paraId="0B7282B4" w14:textId="221C93A3" w:rsidR="00781BEC" w:rsidRDefault="00781BEC" w:rsidP="007205D6">
      <w:pPr>
        <w:spacing w:line="276" w:lineRule="auto"/>
        <w:rPr>
          <w:rStyle w:val="SubtleReference"/>
          <w:b/>
          <w:u w:val="none"/>
        </w:rPr>
      </w:pPr>
    </w:p>
    <w:p w14:paraId="3D58A091" w14:textId="4459AF16" w:rsidR="00BF674B" w:rsidRDefault="00BF674B" w:rsidP="007205D6">
      <w:pPr>
        <w:spacing w:line="276" w:lineRule="auto"/>
        <w:rPr>
          <w:rStyle w:val="SubtleReference"/>
          <w:b/>
          <w:u w:val="none"/>
        </w:rPr>
      </w:pPr>
    </w:p>
    <w:p w14:paraId="3F9EAF51" w14:textId="77777777" w:rsidR="00BF674B" w:rsidRPr="00AB6A30" w:rsidRDefault="00BF674B" w:rsidP="007205D6">
      <w:pPr>
        <w:spacing w:line="276" w:lineRule="auto"/>
        <w:rPr>
          <w:rStyle w:val="SubtleReference"/>
          <w:b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2403"/>
        <w:gridCol w:w="2254"/>
        <w:gridCol w:w="2254"/>
      </w:tblGrid>
      <w:tr w:rsidR="00781BEC" w:rsidRPr="00AB6A30" w14:paraId="09548C50" w14:textId="77777777" w:rsidTr="00857ED5">
        <w:tc>
          <w:tcPr>
            <w:tcW w:w="2254" w:type="dxa"/>
          </w:tcPr>
          <w:p w14:paraId="7AB1D140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Strengths</w:t>
            </w:r>
          </w:p>
        </w:tc>
        <w:tc>
          <w:tcPr>
            <w:tcW w:w="2254" w:type="dxa"/>
          </w:tcPr>
          <w:p w14:paraId="12B572EC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Weaknesses</w:t>
            </w:r>
          </w:p>
        </w:tc>
        <w:tc>
          <w:tcPr>
            <w:tcW w:w="2254" w:type="dxa"/>
          </w:tcPr>
          <w:p w14:paraId="56068626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Opportunities</w:t>
            </w:r>
          </w:p>
        </w:tc>
        <w:tc>
          <w:tcPr>
            <w:tcW w:w="2254" w:type="dxa"/>
          </w:tcPr>
          <w:p w14:paraId="53554568" w14:textId="77777777" w:rsidR="00781BEC" w:rsidRPr="00AB6A30" w:rsidRDefault="00781BEC" w:rsidP="00857ED5">
            <w:pPr>
              <w:jc w:val="center"/>
              <w:rPr>
                <w:rFonts w:cs="Calibri"/>
                <w:b/>
                <w:color w:val="201F1E"/>
                <w:lang w:eastAsia="en-IN"/>
              </w:rPr>
            </w:pPr>
            <w:r w:rsidRPr="00AB6A30">
              <w:rPr>
                <w:rFonts w:cs="Calibri"/>
                <w:b/>
                <w:color w:val="201F1E"/>
                <w:lang w:eastAsia="en-IN"/>
              </w:rPr>
              <w:t>Threats</w:t>
            </w:r>
          </w:p>
        </w:tc>
      </w:tr>
      <w:tr w:rsidR="00781BEC" w:rsidRPr="00AB6A30" w14:paraId="786E919C" w14:textId="77777777" w:rsidTr="00857ED5">
        <w:tc>
          <w:tcPr>
            <w:tcW w:w="2254" w:type="dxa"/>
          </w:tcPr>
          <w:p w14:paraId="0B979143" w14:textId="75D358C2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Very high demand in the market because of the fast-growing digital era</w:t>
            </w:r>
          </w:p>
        </w:tc>
        <w:tc>
          <w:tcPr>
            <w:tcW w:w="2254" w:type="dxa"/>
          </w:tcPr>
          <w:p w14:paraId="50AC73A8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Slow rate of innovation</w:t>
            </w:r>
          </w:p>
        </w:tc>
        <w:tc>
          <w:tcPr>
            <w:tcW w:w="2254" w:type="dxa"/>
          </w:tcPr>
          <w:p w14:paraId="02DDD657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Room for price reduction</w:t>
            </w:r>
          </w:p>
        </w:tc>
        <w:tc>
          <w:tcPr>
            <w:tcW w:w="2254" w:type="dxa"/>
          </w:tcPr>
          <w:p w14:paraId="13748713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Highly priced component to manufacture</w:t>
            </w:r>
          </w:p>
        </w:tc>
      </w:tr>
      <w:tr w:rsidR="00781BEC" w:rsidRPr="00AB6A30" w14:paraId="43F77C4B" w14:textId="77777777" w:rsidTr="00857ED5">
        <w:tc>
          <w:tcPr>
            <w:tcW w:w="2254" w:type="dxa"/>
          </w:tcPr>
          <w:p w14:paraId="44D4F6DF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Easy to carry and portable</w:t>
            </w:r>
          </w:p>
        </w:tc>
        <w:tc>
          <w:tcPr>
            <w:tcW w:w="2254" w:type="dxa"/>
          </w:tcPr>
          <w:p w14:paraId="390FA3C0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Detachment from social interactions</w:t>
            </w:r>
          </w:p>
        </w:tc>
        <w:tc>
          <w:tcPr>
            <w:tcW w:w="2254" w:type="dxa"/>
          </w:tcPr>
          <w:p w14:paraId="2809D551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Room for innovation</w:t>
            </w:r>
          </w:p>
        </w:tc>
        <w:tc>
          <w:tcPr>
            <w:tcW w:w="2254" w:type="dxa"/>
          </w:tcPr>
          <w:p w14:paraId="1C4952BA" w14:textId="07D7805A" w:rsidR="00781BEC" w:rsidRPr="00AB6A30" w:rsidRDefault="00781BEC" w:rsidP="00781BEC">
            <w:pPr>
              <w:rPr>
                <w:rFonts w:cs="Calibri"/>
                <w:color w:val="201F1E"/>
                <w:lang w:eastAsia="en-IN"/>
              </w:rPr>
            </w:pPr>
          </w:p>
        </w:tc>
      </w:tr>
      <w:tr w:rsidR="00781BEC" w:rsidRPr="00AB6A30" w14:paraId="2A6CE51A" w14:textId="77777777" w:rsidTr="00857ED5">
        <w:tc>
          <w:tcPr>
            <w:tcW w:w="2254" w:type="dxa"/>
          </w:tcPr>
          <w:p w14:paraId="0868111B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lastRenderedPageBreak/>
              <w:t>Encourages user privacy</w:t>
            </w:r>
          </w:p>
        </w:tc>
        <w:tc>
          <w:tcPr>
            <w:tcW w:w="2254" w:type="dxa"/>
          </w:tcPr>
          <w:p w14:paraId="1B64F3B4" w14:textId="6C2EBBA1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Prolonged use in high volume can cause ear damage</w:t>
            </w:r>
          </w:p>
        </w:tc>
        <w:tc>
          <w:tcPr>
            <w:tcW w:w="2254" w:type="dxa"/>
          </w:tcPr>
          <w:p w14:paraId="0AE61164" w14:textId="77777777" w:rsidR="00781BEC" w:rsidRPr="00AB6A30" w:rsidRDefault="00781BEC" w:rsidP="00857ED5">
            <w:pPr>
              <w:rPr>
                <w:rFonts w:cs="Calibri"/>
                <w:b/>
                <w:color w:val="201F1E"/>
                <w:lang w:eastAsia="en-IN"/>
              </w:rPr>
            </w:pPr>
          </w:p>
        </w:tc>
        <w:tc>
          <w:tcPr>
            <w:tcW w:w="2254" w:type="dxa"/>
          </w:tcPr>
          <w:p w14:paraId="3735EA5E" w14:textId="77777777" w:rsidR="00781BEC" w:rsidRPr="00AB6A30" w:rsidRDefault="00781BEC" w:rsidP="00857ED5">
            <w:pPr>
              <w:rPr>
                <w:rFonts w:cs="Calibri"/>
                <w:b/>
                <w:color w:val="201F1E"/>
                <w:lang w:eastAsia="en-IN"/>
              </w:rPr>
            </w:pPr>
          </w:p>
        </w:tc>
      </w:tr>
      <w:tr w:rsidR="00781BEC" w:rsidRPr="00AB6A30" w14:paraId="382ED452" w14:textId="77777777" w:rsidTr="00857ED5">
        <w:tc>
          <w:tcPr>
            <w:tcW w:w="2254" w:type="dxa"/>
          </w:tcPr>
          <w:p w14:paraId="2E9DDED4" w14:textId="77777777" w:rsidR="00781BEC" w:rsidRPr="00AB6A30" w:rsidRDefault="00781BEC" w:rsidP="00781BEC">
            <w:pPr>
              <w:pStyle w:val="ListParagraph"/>
              <w:numPr>
                <w:ilvl w:val="0"/>
                <w:numId w:val="17"/>
              </w:numPr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Value for money</w:t>
            </w:r>
          </w:p>
        </w:tc>
        <w:tc>
          <w:tcPr>
            <w:tcW w:w="2254" w:type="dxa"/>
          </w:tcPr>
          <w:p w14:paraId="797A3052" w14:textId="77777777" w:rsidR="00781BEC" w:rsidRPr="00AB6A30" w:rsidRDefault="00781BEC" w:rsidP="00857ED5">
            <w:pPr>
              <w:rPr>
                <w:rFonts w:cs="Calibri"/>
                <w:b/>
                <w:color w:val="201F1E"/>
                <w:lang w:eastAsia="en-IN"/>
              </w:rPr>
            </w:pPr>
          </w:p>
        </w:tc>
        <w:tc>
          <w:tcPr>
            <w:tcW w:w="2254" w:type="dxa"/>
          </w:tcPr>
          <w:p w14:paraId="5F9CBAAA" w14:textId="77777777" w:rsidR="00781BEC" w:rsidRPr="00AB6A30" w:rsidRDefault="00781BEC" w:rsidP="00857ED5">
            <w:pPr>
              <w:rPr>
                <w:rFonts w:cs="Calibri"/>
                <w:b/>
                <w:color w:val="201F1E"/>
                <w:lang w:eastAsia="en-IN"/>
              </w:rPr>
            </w:pPr>
          </w:p>
        </w:tc>
        <w:tc>
          <w:tcPr>
            <w:tcW w:w="2254" w:type="dxa"/>
          </w:tcPr>
          <w:p w14:paraId="1AB1F5C9" w14:textId="77777777" w:rsidR="00781BEC" w:rsidRPr="00AB6A30" w:rsidRDefault="00781BEC" w:rsidP="00857ED5">
            <w:pPr>
              <w:rPr>
                <w:rFonts w:cs="Calibri"/>
                <w:b/>
                <w:color w:val="201F1E"/>
                <w:lang w:eastAsia="en-IN"/>
              </w:rPr>
            </w:pPr>
          </w:p>
        </w:tc>
      </w:tr>
    </w:tbl>
    <w:p w14:paraId="162B0450" w14:textId="77777777" w:rsidR="00F61E53" w:rsidRDefault="00F61E53" w:rsidP="00F61E53">
      <w:pPr>
        <w:pStyle w:val="Heading2"/>
        <w:ind w:left="360"/>
        <w:rPr>
          <w:b/>
        </w:rPr>
      </w:pPr>
    </w:p>
    <w:p w14:paraId="2F305545" w14:textId="77777777" w:rsidR="00F61E53" w:rsidRDefault="00F61E53" w:rsidP="00F61E53">
      <w:pPr>
        <w:pStyle w:val="Heading2"/>
        <w:ind w:left="360"/>
        <w:rPr>
          <w:b/>
        </w:rPr>
      </w:pPr>
    </w:p>
    <w:p w14:paraId="061CE9F5" w14:textId="77777777" w:rsidR="00F61E53" w:rsidRDefault="00F61E53" w:rsidP="00F61E53">
      <w:pPr>
        <w:pStyle w:val="Heading2"/>
        <w:ind w:left="360"/>
        <w:rPr>
          <w:b/>
        </w:rPr>
      </w:pPr>
    </w:p>
    <w:p w14:paraId="552528A3" w14:textId="77777777" w:rsidR="00F61E53" w:rsidRDefault="00F61E53" w:rsidP="00F61E53">
      <w:pPr>
        <w:pStyle w:val="Heading2"/>
        <w:ind w:left="360"/>
        <w:rPr>
          <w:b/>
        </w:rPr>
      </w:pPr>
    </w:p>
    <w:p w14:paraId="00A4B21B" w14:textId="77777777" w:rsidR="00F61E53" w:rsidRDefault="00F61E53" w:rsidP="00F61E53">
      <w:pPr>
        <w:pStyle w:val="Heading2"/>
        <w:ind w:left="360"/>
        <w:rPr>
          <w:b/>
        </w:rPr>
      </w:pPr>
    </w:p>
    <w:p w14:paraId="397EB3E1" w14:textId="77777777" w:rsidR="00F61E53" w:rsidRDefault="00F61E53" w:rsidP="00F61E53">
      <w:pPr>
        <w:pStyle w:val="Heading2"/>
        <w:ind w:left="360"/>
        <w:rPr>
          <w:b/>
        </w:rPr>
      </w:pPr>
    </w:p>
    <w:p w14:paraId="5653DF8B" w14:textId="77777777" w:rsidR="00F61E53" w:rsidRDefault="00F61E53" w:rsidP="00F61E53">
      <w:pPr>
        <w:pStyle w:val="Heading2"/>
        <w:ind w:left="360"/>
        <w:rPr>
          <w:b/>
        </w:rPr>
      </w:pPr>
    </w:p>
    <w:p w14:paraId="65CDAB8A" w14:textId="16513C4D" w:rsidR="002B0794" w:rsidRPr="00FC3077" w:rsidRDefault="002B0794" w:rsidP="00F61E53">
      <w:pPr>
        <w:pStyle w:val="Heading2"/>
        <w:numPr>
          <w:ilvl w:val="0"/>
          <w:numId w:val="18"/>
        </w:numPr>
        <w:rPr>
          <w:b/>
        </w:rPr>
      </w:pPr>
      <w:bookmarkStart w:id="14" w:name="_Toc51421287"/>
      <w:r w:rsidRPr="00FC3077">
        <w:rPr>
          <w:b/>
        </w:rPr>
        <w:t>DESIGN</w:t>
      </w:r>
      <w:bookmarkEnd w:id="14"/>
    </w:p>
    <w:p w14:paraId="71DA983C" w14:textId="46BCE620" w:rsidR="00531AD9" w:rsidRDefault="00531AD9" w:rsidP="00531AD9"/>
    <w:p w14:paraId="57D52C58" w14:textId="77777777" w:rsidR="00531AD9" w:rsidRPr="00531AD9" w:rsidRDefault="00531AD9" w:rsidP="00531AD9"/>
    <w:p w14:paraId="60CFB92D" w14:textId="358DEBDC" w:rsidR="002B0794" w:rsidRDefault="002B0794" w:rsidP="002B0794">
      <w:pPr>
        <w:jc w:val="center"/>
        <w:rPr>
          <w:b/>
          <w:sz w:val="28"/>
          <w:szCs w:val="28"/>
          <w:u w:val="single"/>
        </w:rPr>
      </w:pPr>
    </w:p>
    <w:p w14:paraId="209E218D" w14:textId="738A0A03" w:rsidR="002B0794" w:rsidRPr="00AB6A30" w:rsidRDefault="002B0794" w:rsidP="002B0794">
      <w:pPr>
        <w:rPr>
          <w:b/>
        </w:rPr>
      </w:pPr>
      <w:r w:rsidRPr="00AB6A30">
        <w:rPr>
          <w:b/>
        </w:rPr>
        <w:t>Structural diagrams:</w:t>
      </w:r>
    </w:p>
    <w:p w14:paraId="11AEFEBE" w14:textId="41D0A695" w:rsidR="002B0794" w:rsidRDefault="002B0794" w:rsidP="002B0794">
      <w:pPr>
        <w:rPr>
          <w:b/>
          <w:sz w:val="28"/>
          <w:szCs w:val="28"/>
        </w:rPr>
      </w:pPr>
    </w:p>
    <w:p w14:paraId="272D1446" w14:textId="77777777" w:rsidR="00911966" w:rsidRDefault="009C1146" w:rsidP="00911966">
      <w:pPr>
        <w:keepNext/>
      </w:pPr>
      <w:r>
        <w:rPr>
          <w:noProof/>
          <w:sz w:val="28"/>
          <w:szCs w:val="28"/>
        </w:rPr>
        <w:drawing>
          <wp:inline distT="0" distB="0" distL="0" distR="0" wp14:anchorId="4C7D1D66" wp14:editId="47802D97">
            <wp:extent cx="6746107" cy="3029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_dia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139" cy="30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7969" w14:textId="5BE80CCD" w:rsidR="00762481" w:rsidRPr="00857ED5" w:rsidRDefault="00911966" w:rsidP="00857ED5">
      <w:pPr>
        <w:pStyle w:val="Caption"/>
        <w:jc w:val="center"/>
        <w:rPr>
          <w:sz w:val="28"/>
          <w:szCs w:val="28"/>
        </w:rPr>
      </w:pPr>
      <w:bookmarkStart w:id="15" w:name="_Toc51336820"/>
      <w:r>
        <w:t xml:space="preserve">Figure </w:t>
      </w:r>
      <w:fldSimple w:instr=" SEQ Figure \* ARABIC ">
        <w:r w:rsidR="00B53AB2">
          <w:rPr>
            <w:noProof/>
          </w:rPr>
          <w:t>1</w:t>
        </w:r>
      </w:fldSimple>
      <w:r>
        <w:t xml:space="preserve"> - Deployment diagram</w:t>
      </w:r>
      <w:bookmarkEnd w:id="15"/>
    </w:p>
    <w:p w14:paraId="7E0B411B" w14:textId="3EBC9DB5" w:rsidR="00762481" w:rsidRDefault="00762481" w:rsidP="00762481">
      <w:pPr>
        <w:jc w:val="center"/>
        <w:rPr>
          <w:b/>
          <w:sz w:val="24"/>
          <w:szCs w:val="24"/>
        </w:rPr>
      </w:pPr>
    </w:p>
    <w:p w14:paraId="5370AEF0" w14:textId="77777777" w:rsidR="00857ED5" w:rsidRDefault="00762481" w:rsidP="00857ED5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5E1CCAD5" wp14:editId="6498C9FB">
            <wp:extent cx="4071068" cy="262950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_dia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59" cy="26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02BE" w14:textId="141CE8A9" w:rsidR="00762481" w:rsidRDefault="00857ED5" w:rsidP="00857ED5">
      <w:pPr>
        <w:pStyle w:val="Caption"/>
        <w:jc w:val="center"/>
        <w:rPr>
          <w:sz w:val="24"/>
          <w:szCs w:val="24"/>
        </w:rPr>
      </w:pPr>
      <w:bookmarkStart w:id="16" w:name="_Toc51336821"/>
      <w:r>
        <w:t xml:space="preserve">Figure </w:t>
      </w:r>
      <w:fldSimple w:instr=" SEQ Figure \* ARABIC ">
        <w:r w:rsidR="00B53AB2">
          <w:rPr>
            <w:noProof/>
          </w:rPr>
          <w:t>2</w:t>
        </w:r>
      </w:fldSimple>
      <w:r>
        <w:t xml:space="preserve"> - Component diagram</w:t>
      </w:r>
      <w:bookmarkEnd w:id="16"/>
    </w:p>
    <w:p w14:paraId="3DC122E3" w14:textId="3A074016" w:rsidR="00762481" w:rsidRPr="00AB6A30" w:rsidRDefault="00762481" w:rsidP="00762481">
      <w:pPr>
        <w:jc w:val="center"/>
        <w:rPr>
          <w:b/>
        </w:rPr>
      </w:pPr>
    </w:p>
    <w:p w14:paraId="219E30C8" w14:textId="77777777" w:rsidR="002E5E32" w:rsidRPr="00AB6A30" w:rsidRDefault="002E5E32" w:rsidP="00762481">
      <w:pPr>
        <w:rPr>
          <w:b/>
        </w:rPr>
      </w:pPr>
    </w:p>
    <w:p w14:paraId="3ADC8EBB" w14:textId="77777777" w:rsidR="00857ED5" w:rsidRDefault="00857ED5" w:rsidP="00762481">
      <w:pPr>
        <w:rPr>
          <w:b/>
        </w:rPr>
      </w:pPr>
    </w:p>
    <w:p w14:paraId="43326CBA" w14:textId="062B0146" w:rsidR="00762481" w:rsidRDefault="002E5E32" w:rsidP="00762481">
      <w:pPr>
        <w:rPr>
          <w:b/>
          <w:sz w:val="28"/>
          <w:szCs w:val="28"/>
        </w:rPr>
      </w:pPr>
      <w:r w:rsidRPr="00AB6A30">
        <w:rPr>
          <w:b/>
        </w:rPr>
        <w:t>Behavioral diagrams:</w:t>
      </w:r>
    </w:p>
    <w:p w14:paraId="4CA149EA" w14:textId="77777777" w:rsidR="00857ED5" w:rsidRDefault="002E5E32" w:rsidP="00857ED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C611E52" wp14:editId="7B687767">
            <wp:extent cx="3546282" cy="332904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e_dia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05" cy="33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4827" w14:textId="2F964D55" w:rsidR="002E5E32" w:rsidRDefault="00857ED5" w:rsidP="00857ED5">
      <w:pPr>
        <w:pStyle w:val="Caption"/>
        <w:ind w:firstLine="0"/>
        <w:jc w:val="center"/>
        <w:rPr>
          <w:b w:val="0"/>
          <w:sz w:val="28"/>
          <w:szCs w:val="28"/>
        </w:rPr>
      </w:pPr>
      <w:bookmarkStart w:id="17" w:name="_Toc51336822"/>
      <w:r>
        <w:t xml:space="preserve">Figure </w:t>
      </w:r>
      <w:fldSimple w:instr=" SEQ Figure \* ARABIC ">
        <w:r w:rsidR="00B53AB2">
          <w:rPr>
            <w:noProof/>
          </w:rPr>
          <w:t>3</w:t>
        </w:r>
      </w:fldSimple>
      <w:r>
        <w:t xml:space="preserve"> - Use case diagram</w:t>
      </w:r>
      <w:bookmarkEnd w:id="17"/>
    </w:p>
    <w:p w14:paraId="08B3BCD4" w14:textId="77777777" w:rsidR="00857ED5" w:rsidRDefault="00857ED5" w:rsidP="002E5E32">
      <w:pPr>
        <w:jc w:val="center"/>
        <w:rPr>
          <w:b/>
          <w:sz w:val="28"/>
          <w:szCs w:val="28"/>
        </w:rPr>
      </w:pPr>
    </w:p>
    <w:p w14:paraId="30D85278" w14:textId="77777777" w:rsidR="00857ED5" w:rsidRDefault="00857ED5" w:rsidP="00857ED5">
      <w:pPr>
        <w:keepNext/>
        <w:jc w:val="center"/>
      </w:pPr>
    </w:p>
    <w:p w14:paraId="75B7FE64" w14:textId="5BA3AAB2" w:rsidR="00857ED5" w:rsidRDefault="00EF7E0D" w:rsidP="00857ED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0B69051B" wp14:editId="7520ED6D">
            <wp:extent cx="2893695" cy="372156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_dia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60" cy="37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BB8E" w14:textId="1D961302" w:rsidR="00531AD9" w:rsidRDefault="00857ED5" w:rsidP="00857ED5">
      <w:pPr>
        <w:pStyle w:val="Caption"/>
        <w:jc w:val="center"/>
        <w:rPr>
          <w:b w:val="0"/>
          <w:sz w:val="28"/>
          <w:szCs w:val="28"/>
        </w:rPr>
      </w:pPr>
      <w:bookmarkStart w:id="18" w:name="_Toc51336823"/>
      <w:r>
        <w:t xml:space="preserve">Figure </w:t>
      </w:r>
      <w:fldSimple w:instr=" SEQ Figure \* ARABIC ">
        <w:r w:rsidR="00B53AB2">
          <w:rPr>
            <w:noProof/>
          </w:rPr>
          <w:t>4</w:t>
        </w:r>
      </w:fldSimple>
      <w:r>
        <w:t xml:space="preserve"> - Activity diagram</w:t>
      </w:r>
      <w:bookmarkEnd w:id="18"/>
    </w:p>
    <w:p w14:paraId="3888490A" w14:textId="2D74AAFC" w:rsidR="00531AD9" w:rsidRPr="00FC3077" w:rsidRDefault="00531AD9" w:rsidP="00FC3077">
      <w:pPr>
        <w:pStyle w:val="Heading2"/>
        <w:numPr>
          <w:ilvl w:val="0"/>
          <w:numId w:val="18"/>
        </w:numPr>
        <w:rPr>
          <w:b/>
        </w:rPr>
      </w:pPr>
      <w:bookmarkStart w:id="19" w:name="_Toc51421288"/>
      <w:r w:rsidRPr="00FC3077">
        <w:rPr>
          <w:b/>
        </w:rPr>
        <w:t>TEST PLAN</w:t>
      </w:r>
      <w:bookmarkEnd w:id="19"/>
    </w:p>
    <w:p w14:paraId="6FD04AB4" w14:textId="1DDE09FC" w:rsidR="001F2077" w:rsidRDefault="001F2077" w:rsidP="001F2077"/>
    <w:p w14:paraId="6A31D8B8" w14:textId="3DBB2E68" w:rsidR="001F2077" w:rsidRPr="00AB6A30" w:rsidRDefault="001F2077" w:rsidP="001F2077">
      <w:pPr>
        <w:rPr>
          <w:b/>
        </w:rPr>
      </w:pPr>
      <w:r w:rsidRPr="00AB6A30">
        <w:rPr>
          <w:b/>
        </w:rPr>
        <w:t>Requirements gathering:</w:t>
      </w:r>
    </w:p>
    <w:p w14:paraId="50F0203A" w14:textId="6F0F0205" w:rsidR="001F2077" w:rsidRPr="00AB6A30" w:rsidRDefault="001F2077" w:rsidP="001F2077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8718"/>
      </w:tblGrid>
      <w:tr w:rsidR="001F2077" w:rsidRPr="00AB6A30" w14:paraId="16825DF7" w14:textId="77777777" w:rsidTr="001F2077">
        <w:tc>
          <w:tcPr>
            <w:tcW w:w="1668" w:type="dxa"/>
          </w:tcPr>
          <w:p w14:paraId="343F755D" w14:textId="027C8797" w:rsidR="001F2077" w:rsidRPr="00AB6A30" w:rsidRDefault="001F2077" w:rsidP="001F2077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ID</w:t>
            </w:r>
          </w:p>
        </w:tc>
        <w:tc>
          <w:tcPr>
            <w:tcW w:w="8718" w:type="dxa"/>
          </w:tcPr>
          <w:p w14:paraId="01864143" w14:textId="3D580A8B" w:rsidR="001F2077" w:rsidRPr="00AB6A30" w:rsidRDefault="001F2077" w:rsidP="001F2077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Description</w:t>
            </w:r>
          </w:p>
        </w:tc>
      </w:tr>
      <w:tr w:rsidR="001F2077" w:rsidRPr="00AB6A30" w14:paraId="502DAE59" w14:textId="77777777" w:rsidTr="001F2077">
        <w:tc>
          <w:tcPr>
            <w:tcW w:w="1668" w:type="dxa"/>
          </w:tcPr>
          <w:p w14:paraId="225B902B" w14:textId="2F4026A1" w:rsidR="001F2077" w:rsidRPr="00AB6A30" w:rsidRDefault="001F2077" w:rsidP="001F2077">
            <w:pPr>
              <w:ind w:firstLine="0"/>
            </w:pPr>
            <w:r w:rsidRPr="00AB6A30">
              <w:t>H_01_L_01</w:t>
            </w:r>
          </w:p>
        </w:tc>
        <w:tc>
          <w:tcPr>
            <w:tcW w:w="8718" w:type="dxa"/>
          </w:tcPr>
          <w:p w14:paraId="2DB692E2" w14:textId="6E2D428E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Faithfully reproduce the sound being played in the devices to the headphone speakers – High sound quality</w:t>
            </w:r>
          </w:p>
        </w:tc>
      </w:tr>
      <w:tr w:rsidR="001F2077" w:rsidRPr="00AB6A30" w14:paraId="1A99EE98" w14:textId="77777777" w:rsidTr="001F2077">
        <w:tc>
          <w:tcPr>
            <w:tcW w:w="1668" w:type="dxa"/>
          </w:tcPr>
          <w:p w14:paraId="5344CCDA" w14:textId="6AC204DF" w:rsidR="001F2077" w:rsidRPr="00AB6A30" w:rsidRDefault="001F2077" w:rsidP="001F2077">
            <w:pPr>
              <w:ind w:firstLine="0"/>
            </w:pPr>
            <w:r w:rsidRPr="00AB6A30">
              <w:t>H_02_L_01</w:t>
            </w:r>
          </w:p>
        </w:tc>
        <w:tc>
          <w:tcPr>
            <w:tcW w:w="8718" w:type="dxa"/>
          </w:tcPr>
          <w:p w14:paraId="117397F9" w14:textId="0D923979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Free of interference with external noise – High sound quality</w:t>
            </w:r>
          </w:p>
        </w:tc>
      </w:tr>
      <w:tr w:rsidR="001F2077" w:rsidRPr="00AB6A30" w14:paraId="773C4314" w14:textId="77777777" w:rsidTr="001F2077">
        <w:tc>
          <w:tcPr>
            <w:tcW w:w="1668" w:type="dxa"/>
          </w:tcPr>
          <w:p w14:paraId="5798C4C1" w14:textId="378F81D3" w:rsidR="001F2077" w:rsidRPr="00AB6A30" w:rsidRDefault="001F2077" w:rsidP="001F2077">
            <w:pPr>
              <w:ind w:firstLine="0"/>
            </w:pPr>
            <w:r w:rsidRPr="00AB6A30">
              <w:t>H_</w:t>
            </w:r>
            <w:r w:rsidR="00A64560" w:rsidRPr="00AB6A30">
              <w:t>03_H_06</w:t>
            </w:r>
          </w:p>
        </w:tc>
        <w:tc>
          <w:tcPr>
            <w:tcW w:w="8718" w:type="dxa"/>
          </w:tcPr>
          <w:p w14:paraId="1AC0F323" w14:textId="359EB777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Portable</w:t>
            </w:r>
          </w:p>
        </w:tc>
      </w:tr>
      <w:tr w:rsidR="001F2077" w:rsidRPr="00AB6A30" w14:paraId="21C0628F" w14:textId="77777777" w:rsidTr="001F2077">
        <w:tc>
          <w:tcPr>
            <w:tcW w:w="1668" w:type="dxa"/>
          </w:tcPr>
          <w:p w14:paraId="503BC135" w14:textId="48FB43AB" w:rsidR="001F2077" w:rsidRPr="00AB6A30" w:rsidRDefault="001F2077" w:rsidP="001F2077">
            <w:pPr>
              <w:ind w:firstLine="0"/>
            </w:pPr>
            <w:r w:rsidRPr="00AB6A30">
              <w:t>H_04</w:t>
            </w:r>
            <w:r w:rsidR="00A64560" w:rsidRPr="00AB6A30">
              <w:t>_H_05</w:t>
            </w:r>
          </w:p>
        </w:tc>
        <w:tc>
          <w:tcPr>
            <w:tcW w:w="8718" w:type="dxa"/>
          </w:tcPr>
          <w:p w14:paraId="1F6FDEBB" w14:textId="0600D939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Low power consumption</w:t>
            </w:r>
          </w:p>
        </w:tc>
      </w:tr>
      <w:tr w:rsidR="001F2077" w:rsidRPr="00AB6A30" w14:paraId="6BFB9F7C" w14:textId="77777777" w:rsidTr="001F2077">
        <w:tc>
          <w:tcPr>
            <w:tcW w:w="1668" w:type="dxa"/>
          </w:tcPr>
          <w:p w14:paraId="36923617" w14:textId="6B5BAE72" w:rsidR="001F2077" w:rsidRPr="00AB6A30" w:rsidRDefault="001F2077" w:rsidP="001F2077">
            <w:pPr>
              <w:ind w:firstLine="0"/>
            </w:pPr>
            <w:r w:rsidRPr="00AB6A30">
              <w:t>H_05</w:t>
            </w:r>
          </w:p>
        </w:tc>
        <w:tc>
          <w:tcPr>
            <w:tcW w:w="8718" w:type="dxa"/>
          </w:tcPr>
          <w:p w14:paraId="2231CFBF" w14:textId="7446F88C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Durable</w:t>
            </w:r>
          </w:p>
        </w:tc>
      </w:tr>
      <w:tr w:rsidR="001F2077" w:rsidRPr="00AB6A30" w14:paraId="3A002A52" w14:textId="77777777" w:rsidTr="001F2077">
        <w:tc>
          <w:tcPr>
            <w:tcW w:w="1668" w:type="dxa"/>
          </w:tcPr>
          <w:p w14:paraId="0301D65A" w14:textId="2535DA7C" w:rsidR="001F2077" w:rsidRPr="00AB6A30" w:rsidRDefault="001F2077" w:rsidP="001F2077">
            <w:pPr>
              <w:ind w:firstLine="0"/>
            </w:pPr>
            <w:r w:rsidRPr="00AB6A30">
              <w:t>H_06</w:t>
            </w:r>
          </w:p>
        </w:tc>
        <w:tc>
          <w:tcPr>
            <w:tcW w:w="8718" w:type="dxa"/>
          </w:tcPr>
          <w:p w14:paraId="7888FA88" w14:textId="68D8F1C1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Lightweight</w:t>
            </w:r>
          </w:p>
        </w:tc>
      </w:tr>
      <w:tr w:rsidR="001F2077" w:rsidRPr="00AB6A30" w14:paraId="74FFBE68" w14:textId="77777777" w:rsidTr="001F2077">
        <w:tc>
          <w:tcPr>
            <w:tcW w:w="1668" w:type="dxa"/>
          </w:tcPr>
          <w:p w14:paraId="63B76AED" w14:textId="7BA629D5" w:rsidR="001F2077" w:rsidRPr="00AB6A30" w:rsidRDefault="001F2077" w:rsidP="001F2077">
            <w:pPr>
              <w:ind w:firstLine="0"/>
            </w:pPr>
            <w:r w:rsidRPr="00AB6A30">
              <w:t>L_02</w:t>
            </w:r>
          </w:p>
        </w:tc>
        <w:tc>
          <w:tcPr>
            <w:tcW w:w="8718" w:type="dxa"/>
          </w:tcPr>
          <w:p w14:paraId="0E8DE7BC" w14:textId="21B63F6D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Comfortable to the ears</w:t>
            </w:r>
          </w:p>
        </w:tc>
      </w:tr>
      <w:tr w:rsidR="001F2077" w:rsidRPr="00AB6A30" w14:paraId="75683079" w14:textId="77777777" w:rsidTr="001F2077">
        <w:tc>
          <w:tcPr>
            <w:tcW w:w="1668" w:type="dxa"/>
          </w:tcPr>
          <w:p w14:paraId="1268D8CE" w14:textId="3DF52496" w:rsidR="001F2077" w:rsidRPr="00AB6A30" w:rsidRDefault="001F2077" w:rsidP="001F2077">
            <w:pPr>
              <w:ind w:firstLine="0"/>
            </w:pPr>
            <w:r w:rsidRPr="00AB6A30">
              <w:t>L_03</w:t>
            </w:r>
          </w:p>
        </w:tc>
        <w:tc>
          <w:tcPr>
            <w:tcW w:w="8718" w:type="dxa"/>
          </w:tcPr>
          <w:p w14:paraId="5B520A76" w14:textId="51998E33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Aesthetically good-looking</w:t>
            </w:r>
          </w:p>
        </w:tc>
      </w:tr>
      <w:tr w:rsidR="001F2077" w:rsidRPr="00AB6A30" w14:paraId="226E7767" w14:textId="77777777" w:rsidTr="001F2077">
        <w:tc>
          <w:tcPr>
            <w:tcW w:w="1668" w:type="dxa"/>
          </w:tcPr>
          <w:p w14:paraId="60B8EA4D" w14:textId="00735A9A" w:rsidR="001F2077" w:rsidRPr="00AB6A30" w:rsidRDefault="001F2077" w:rsidP="001F2077">
            <w:pPr>
              <w:ind w:firstLine="0"/>
            </w:pPr>
            <w:r w:rsidRPr="00AB6A30">
              <w:t>L_04</w:t>
            </w:r>
          </w:p>
        </w:tc>
        <w:tc>
          <w:tcPr>
            <w:tcW w:w="8718" w:type="dxa"/>
          </w:tcPr>
          <w:p w14:paraId="31018595" w14:textId="024574C0" w:rsidR="001F2077" w:rsidRPr="00AB6A30" w:rsidRDefault="001F2077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Mechanism to adjust the volume level from the headphone itself</w:t>
            </w:r>
          </w:p>
        </w:tc>
      </w:tr>
      <w:tr w:rsidR="00A64560" w:rsidRPr="00AB6A30" w14:paraId="225D2C2A" w14:textId="77777777" w:rsidTr="001F2077">
        <w:tc>
          <w:tcPr>
            <w:tcW w:w="1668" w:type="dxa"/>
          </w:tcPr>
          <w:p w14:paraId="49E264B4" w14:textId="536873CE" w:rsidR="00A64560" w:rsidRPr="00AB6A30" w:rsidRDefault="00A64560" w:rsidP="001F2077">
            <w:pPr>
              <w:ind w:firstLine="0"/>
            </w:pPr>
            <w:r w:rsidRPr="00AB6A30">
              <w:t>L_05</w:t>
            </w:r>
          </w:p>
        </w:tc>
        <w:tc>
          <w:tcPr>
            <w:tcW w:w="8718" w:type="dxa"/>
          </w:tcPr>
          <w:p w14:paraId="0D3E194C" w14:textId="31136178" w:rsidR="00A64560" w:rsidRPr="00AB6A30" w:rsidRDefault="00A64560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Wireless</w:t>
            </w:r>
          </w:p>
        </w:tc>
      </w:tr>
      <w:tr w:rsidR="00A97A53" w:rsidRPr="00AB6A30" w14:paraId="29449E9F" w14:textId="77777777" w:rsidTr="001F2077">
        <w:tc>
          <w:tcPr>
            <w:tcW w:w="1668" w:type="dxa"/>
          </w:tcPr>
          <w:p w14:paraId="30F3856A" w14:textId="282785C3" w:rsidR="00A97A53" w:rsidRPr="00AB6A30" w:rsidRDefault="00A97A53" w:rsidP="001F2077">
            <w:pPr>
              <w:ind w:firstLine="0"/>
            </w:pPr>
            <w:r w:rsidRPr="00AB6A30">
              <w:t>L_06</w:t>
            </w:r>
          </w:p>
        </w:tc>
        <w:tc>
          <w:tcPr>
            <w:tcW w:w="8718" w:type="dxa"/>
          </w:tcPr>
          <w:p w14:paraId="0951FC31" w14:textId="25FC8C28" w:rsidR="00A97A53" w:rsidRPr="00AB6A30" w:rsidRDefault="00A97A53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Microphone feature</w:t>
            </w:r>
          </w:p>
        </w:tc>
      </w:tr>
    </w:tbl>
    <w:p w14:paraId="69E986DA" w14:textId="58AB5210" w:rsidR="00AB6A30" w:rsidRDefault="00AB6A30" w:rsidP="00A64560">
      <w:pPr>
        <w:ind w:firstLine="0"/>
        <w:rPr>
          <w:b/>
        </w:rPr>
      </w:pPr>
    </w:p>
    <w:p w14:paraId="3F7816D7" w14:textId="6A899B77" w:rsidR="00FC3077" w:rsidRDefault="00FC3077" w:rsidP="00A64560">
      <w:pPr>
        <w:ind w:firstLine="0"/>
        <w:rPr>
          <w:b/>
        </w:rPr>
      </w:pPr>
    </w:p>
    <w:p w14:paraId="6EFE95D9" w14:textId="77777777" w:rsidR="00857ED5" w:rsidRDefault="00857ED5" w:rsidP="00FC3077">
      <w:pPr>
        <w:rPr>
          <w:b/>
        </w:rPr>
      </w:pPr>
    </w:p>
    <w:p w14:paraId="3C1E01E4" w14:textId="5116B3DA" w:rsidR="00FC3077" w:rsidRDefault="00FC3077" w:rsidP="00FC3077">
      <w:pPr>
        <w:rPr>
          <w:b/>
        </w:rPr>
      </w:pPr>
      <w:r>
        <w:rPr>
          <w:b/>
        </w:rPr>
        <w:lastRenderedPageBreak/>
        <w:t>Test plan:</w:t>
      </w:r>
    </w:p>
    <w:p w14:paraId="5C4085F0" w14:textId="1C84416B" w:rsidR="00FC3077" w:rsidRDefault="00FC3077" w:rsidP="00A64560">
      <w:pPr>
        <w:ind w:firstLine="0"/>
        <w:rPr>
          <w:b/>
        </w:rPr>
      </w:pPr>
    </w:p>
    <w:p w14:paraId="18CE64D0" w14:textId="77777777" w:rsidR="00FC3077" w:rsidRPr="00AB6A30" w:rsidRDefault="00FC3077" w:rsidP="00A64560">
      <w:pPr>
        <w:ind w:firstLine="0"/>
        <w:rPr>
          <w:b/>
        </w:rPr>
      </w:pPr>
    </w:p>
    <w:p w14:paraId="2E3D06FD" w14:textId="6FC1434A" w:rsidR="000962B5" w:rsidRDefault="000962B5" w:rsidP="001F2077">
      <w:pPr>
        <w:rPr>
          <w:b/>
        </w:rPr>
      </w:pPr>
    </w:p>
    <w:p w14:paraId="643F6F82" w14:textId="77777777" w:rsidR="00FC3077" w:rsidRPr="00AB6A30" w:rsidRDefault="00FC3077" w:rsidP="002B4909">
      <w:pPr>
        <w:ind w:firstLine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709"/>
        <w:gridCol w:w="1709"/>
        <w:gridCol w:w="1709"/>
        <w:gridCol w:w="1709"/>
        <w:gridCol w:w="1844"/>
      </w:tblGrid>
      <w:tr w:rsidR="00A64560" w:rsidRPr="00AB6A30" w14:paraId="6EC8F333" w14:textId="77777777" w:rsidTr="00AB6A30">
        <w:tc>
          <w:tcPr>
            <w:tcW w:w="1645" w:type="dxa"/>
          </w:tcPr>
          <w:p w14:paraId="32C5E883" w14:textId="5F38BAFD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ID</w:t>
            </w:r>
          </w:p>
        </w:tc>
        <w:tc>
          <w:tcPr>
            <w:tcW w:w="1721" w:type="dxa"/>
          </w:tcPr>
          <w:p w14:paraId="6D75B5A4" w14:textId="40F232E8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Description</w:t>
            </w:r>
          </w:p>
        </w:tc>
        <w:tc>
          <w:tcPr>
            <w:tcW w:w="1721" w:type="dxa"/>
          </w:tcPr>
          <w:p w14:paraId="57C63C6D" w14:textId="05F69054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Precondition</w:t>
            </w:r>
          </w:p>
        </w:tc>
        <w:tc>
          <w:tcPr>
            <w:tcW w:w="1721" w:type="dxa"/>
          </w:tcPr>
          <w:p w14:paraId="6B091882" w14:textId="07B1820A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Expected input</w:t>
            </w:r>
          </w:p>
        </w:tc>
        <w:tc>
          <w:tcPr>
            <w:tcW w:w="1721" w:type="dxa"/>
          </w:tcPr>
          <w:p w14:paraId="56FE172E" w14:textId="737A6872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Expected output</w:t>
            </w:r>
          </w:p>
        </w:tc>
        <w:tc>
          <w:tcPr>
            <w:tcW w:w="1857" w:type="dxa"/>
          </w:tcPr>
          <w:p w14:paraId="6CCC2589" w14:textId="151EE603" w:rsidR="000962B5" w:rsidRPr="00AB6A30" w:rsidRDefault="000962B5" w:rsidP="000962B5">
            <w:pPr>
              <w:ind w:firstLine="0"/>
              <w:jc w:val="center"/>
              <w:rPr>
                <w:b/>
              </w:rPr>
            </w:pPr>
            <w:r w:rsidRPr="00AB6A30">
              <w:rPr>
                <w:b/>
              </w:rPr>
              <w:t>Actual output</w:t>
            </w:r>
          </w:p>
        </w:tc>
      </w:tr>
      <w:tr w:rsidR="00A64560" w:rsidRPr="00AB6A30" w14:paraId="7D9A30F7" w14:textId="77777777" w:rsidTr="00AB6A30">
        <w:tc>
          <w:tcPr>
            <w:tcW w:w="1645" w:type="dxa"/>
          </w:tcPr>
          <w:p w14:paraId="2E26E43D" w14:textId="49BA61EC" w:rsidR="000962B5" w:rsidRPr="00AB6A30" w:rsidRDefault="00A97A53" w:rsidP="001F2077">
            <w:pPr>
              <w:ind w:firstLine="0"/>
            </w:pPr>
            <w:r w:rsidRPr="00AB6A30">
              <w:t>H_01_L_01</w:t>
            </w:r>
            <w:r w:rsidR="00AB6A30">
              <w:t>_T01</w:t>
            </w:r>
          </w:p>
        </w:tc>
        <w:tc>
          <w:tcPr>
            <w:tcW w:w="1721" w:type="dxa"/>
          </w:tcPr>
          <w:p w14:paraId="250EC39D" w14:textId="3D745CA9" w:rsidR="000962B5" w:rsidRPr="00AB6A30" w:rsidRDefault="00A97A53" w:rsidP="001F2077">
            <w:pPr>
              <w:ind w:firstLine="0"/>
              <w:rPr>
                <w:b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Faithfully reproduce the sound being played in the devices to the headphone speakers – High sound quality</w:t>
            </w:r>
          </w:p>
        </w:tc>
        <w:tc>
          <w:tcPr>
            <w:tcW w:w="1721" w:type="dxa"/>
          </w:tcPr>
          <w:p w14:paraId="42733481" w14:textId="5A04EBE6" w:rsidR="00A97A53" w:rsidRPr="00AB6A30" w:rsidRDefault="00A97A53" w:rsidP="001F2077">
            <w:pPr>
              <w:ind w:firstLine="0"/>
            </w:pPr>
            <w:r w:rsidRPr="00AB6A30">
              <w:t>Headphone must be connected to the device either through wire or wireless and device audio should be on</w:t>
            </w:r>
          </w:p>
        </w:tc>
        <w:tc>
          <w:tcPr>
            <w:tcW w:w="1721" w:type="dxa"/>
          </w:tcPr>
          <w:p w14:paraId="58B203DE" w14:textId="33AD58A5" w:rsidR="000962B5" w:rsidRPr="00AB6A30" w:rsidRDefault="00A97A53" w:rsidP="001F2077">
            <w:pPr>
              <w:ind w:firstLine="0"/>
            </w:pPr>
            <w:r w:rsidRPr="00AB6A30">
              <w:t>Any type of sound played in the device like audio player, keypad tones, ringtones and notification</w:t>
            </w:r>
          </w:p>
        </w:tc>
        <w:tc>
          <w:tcPr>
            <w:tcW w:w="1721" w:type="dxa"/>
          </w:tcPr>
          <w:p w14:paraId="404B2EAB" w14:textId="16802271" w:rsidR="000962B5" w:rsidRPr="00AB6A30" w:rsidRDefault="00A97A53" w:rsidP="001F2077">
            <w:pPr>
              <w:ind w:firstLine="0"/>
            </w:pPr>
            <w:r w:rsidRPr="00AB6A30">
              <w:t>Audible sound without any latency and any quality issues</w:t>
            </w:r>
          </w:p>
        </w:tc>
        <w:tc>
          <w:tcPr>
            <w:tcW w:w="1857" w:type="dxa"/>
          </w:tcPr>
          <w:p w14:paraId="1F4A39DA" w14:textId="74D7A15B" w:rsidR="000962B5" w:rsidRPr="00AB6A30" w:rsidRDefault="00A97A53" w:rsidP="001F2077">
            <w:pPr>
              <w:ind w:firstLine="0"/>
            </w:pPr>
            <w:r w:rsidRPr="00AB6A30">
              <w:t>Very slight latency in the order of milliseconds or microseconds</w:t>
            </w:r>
            <w:r w:rsidR="00A64560" w:rsidRPr="00AB6A30">
              <w:t>.</w:t>
            </w:r>
          </w:p>
        </w:tc>
      </w:tr>
      <w:tr w:rsidR="00A64560" w:rsidRPr="00AB6A30" w14:paraId="395AE7F2" w14:textId="77777777" w:rsidTr="00AB6A30">
        <w:tc>
          <w:tcPr>
            <w:tcW w:w="1645" w:type="dxa"/>
          </w:tcPr>
          <w:p w14:paraId="3200ECF5" w14:textId="02D17803" w:rsidR="00A64560" w:rsidRPr="00AB6A30" w:rsidRDefault="00A64560" w:rsidP="001F2077">
            <w:pPr>
              <w:ind w:firstLine="0"/>
            </w:pPr>
            <w:r w:rsidRPr="00AB6A30">
              <w:t>H_02_L_01</w:t>
            </w:r>
            <w:r w:rsidR="00AB6A30">
              <w:t>_T02</w:t>
            </w:r>
          </w:p>
        </w:tc>
        <w:tc>
          <w:tcPr>
            <w:tcW w:w="1721" w:type="dxa"/>
          </w:tcPr>
          <w:p w14:paraId="688F40DA" w14:textId="42BBCB7A" w:rsidR="00A64560" w:rsidRPr="00AB6A30" w:rsidRDefault="00A64560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Free of interference with external noise – High sound quality</w:t>
            </w:r>
          </w:p>
        </w:tc>
        <w:tc>
          <w:tcPr>
            <w:tcW w:w="1721" w:type="dxa"/>
          </w:tcPr>
          <w:p w14:paraId="5AB7E0D5" w14:textId="67275CF5" w:rsidR="00A64560" w:rsidRPr="00AB6A30" w:rsidRDefault="00A64560" w:rsidP="001F2077">
            <w:pPr>
              <w:ind w:firstLine="0"/>
            </w:pPr>
            <w:r w:rsidRPr="00AB6A30">
              <w:t>Noise filter must be present inside the headphone</w:t>
            </w:r>
          </w:p>
        </w:tc>
        <w:tc>
          <w:tcPr>
            <w:tcW w:w="1721" w:type="dxa"/>
          </w:tcPr>
          <w:p w14:paraId="5B392BF6" w14:textId="3711EFCD" w:rsidR="00A64560" w:rsidRPr="00AB6A30" w:rsidRDefault="00A64560" w:rsidP="001F2077">
            <w:pPr>
              <w:ind w:firstLine="0"/>
            </w:pPr>
            <w:r w:rsidRPr="00AB6A30">
              <w:t>Any type of noise happening in the surroundings</w:t>
            </w:r>
          </w:p>
        </w:tc>
        <w:tc>
          <w:tcPr>
            <w:tcW w:w="1721" w:type="dxa"/>
          </w:tcPr>
          <w:p w14:paraId="3B585B60" w14:textId="369B122B" w:rsidR="00A64560" w:rsidRPr="00AB6A30" w:rsidRDefault="00A64560" w:rsidP="001F2077">
            <w:pPr>
              <w:ind w:firstLine="0"/>
            </w:pPr>
            <w:r w:rsidRPr="00AB6A30">
              <w:t>Nothing in the surroundings is replicated in the speaker of the headphone</w:t>
            </w:r>
          </w:p>
        </w:tc>
        <w:tc>
          <w:tcPr>
            <w:tcW w:w="1857" w:type="dxa"/>
          </w:tcPr>
          <w:p w14:paraId="47B65801" w14:textId="4C8E7A8A" w:rsidR="00A64560" w:rsidRPr="00AB6A30" w:rsidRDefault="00A64560" w:rsidP="001F2077">
            <w:pPr>
              <w:ind w:firstLine="0"/>
            </w:pPr>
            <w:r w:rsidRPr="00AB6A30">
              <w:t>Very minimum noise</w:t>
            </w:r>
          </w:p>
        </w:tc>
      </w:tr>
      <w:tr w:rsidR="00A64560" w:rsidRPr="00AB6A30" w14:paraId="35FC3D3C" w14:textId="77777777" w:rsidTr="00AB6A30">
        <w:tc>
          <w:tcPr>
            <w:tcW w:w="1645" w:type="dxa"/>
          </w:tcPr>
          <w:p w14:paraId="141D7F0A" w14:textId="4A687153" w:rsidR="00A64560" w:rsidRPr="00AB6A30" w:rsidRDefault="00A64560" w:rsidP="001F2077">
            <w:pPr>
              <w:ind w:firstLine="0"/>
            </w:pPr>
            <w:r w:rsidRPr="00AB6A30">
              <w:t>H_03_H_06</w:t>
            </w:r>
            <w:r w:rsidR="00AB6A30">
              <w:t>_T03</w:t>
            </w:r>
          </w:p>
        </w:tc>
        <w:tc>
          <w:tcPr>
            <w:tcW w:w="1721" w:type="dxa"/>
          </w:tcPr>
          <w:p w14:paraId="4A9F4F84" w14:textId="5AF2FD81" w:rsidR="00A64560" w:rsidRPr="00AB6A30" w:rsidRDefault="00A64560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Portable - Lightweight</w:t>
            </w:r>
          </w:p>
        </w:tc>
        <w:tc>
          <w:tcPr>
            <w:tcW w:w="1721" w:type="dxa"/>
          </w:tcPr>
          <w:p w14:paraId="5CBA4D39" w14:textId="5D437E1D" w:rsidR="00A64560" w:rsidRPr="00AB6A30" w:rsidRDefault="00A64560" w:rsidP="001F2077">
            <w:pPr>
              <w:ind w:firstLine="0"/>
            </w:pPr>
            <w:r w:rsidRPr="00AB6A30">
              <w:t>Minimal size for earpiece and wires</w:t>
            </w:r>
          </w:p>
        </w:tc>
        <w:tc>
          <w:tcPr>
            <w:tcW w:w="1721" w:type="dxa"/>
          </w:tcPr>
          <w:p w14:paraId="72316E7A" w14:textId="1B556C49" w:rsidR="00A64560" w:rsidRPr="00AB6A30" w:rsidRDefault="00A64560" w:rsidP="001F2077">
            <w:pPr>
              <w:ind w:firstLine="0"/>
            </w:pPr>
            <w:r w:rsidRPr="00AB6A30">
              <w:t>Place the headphone set inside a box of appropriate size</w:t>
            </w:r>
          </w:p>
        </w:tc>
        <w:tc>
          <w:tcPr>
            <w:tcW w:w="1721" w:type="dxa"/>
          </w:tcPr>
          <w:p w14:paraId="6D68384D" w14:textId="6674BD3D" w:rsidR="00A64560" w:rsidRPr="00AB6A30" w:rsidRDefault="00A64560" w:rsidP="001F2077">
            <w:pPr>
              <w:ind w:firstLine="0"/>
            </w:pPr>
            <w:r w:rsidRPr="00AB6A30">
              <w:t>Sits perfectly inside the box</w:t>
            </w:r>
          </w:p>
        </w:tc>
        <w:tc>
          <w:tcPr>
            <w:tcW w:w="1857" w:type="dxa"/>
          </w:tcPr>
          <w:p w14:paraId="5244D716" w14:textId="0130AFCD" w:rsidR="00A64560" w:rsidRPr="00AB6A30" w:rsidRDefault="00A64560" w:rsidP="001F2077">
            <w:pPr>
              <w:ind w:firstLine="0"/>
            </w:pPr>
            <w:r w:rsidRPr="00AB6A30">
              <w:t>Sits inside the box</w:t>
            </w:r>
          </w:p>
        </w:tc>
      </w:tr>
      <w:tr w:rsidR="00A64560" w:rsidRPr="00AB6A30" w14:paraId="02E48928" w14:textId="77777777" w:rsidTr="00AB6A30">
        <w:tc>
          <w:tcPr>
            <w:tcW w:w="1645" w:type="dxa"/>
          </w:tcPr>
          <w:p w14:paraId="5F332C57" w14:textId="74A2A71C" w:rsidR="00A64560" w:rsidRPr="00AB6A30" w:rsidRDefault="00A64560" w:rsidP="001F2077">
            <w:pPr>
              <w:ind w:firstLine="0"/>
            </w:pPr>
            <w:r w:rsidRPr="00AB6A30">
              <w:t>H_04_H_05</w:t>
            </w:r>
            <w:r w:rsidR="00AB6A30">
              <w:t>_T04</w:t>
            </w:r>
          </w:p>
        </w:tc>
        <w:tc>
          <w:tcPr>
            <w:tcW w:w="1721" w:type="dxa"/>
          </w:tcPr>
          <w:p w14:paraId="4938ECA2" w14:textId="2794E99A" w:rsidR="00A64560" w:rsidRPr="00AB6A30" w:rsidRDefault="00A64560" w:rsidP="001F2077">
            <w:pPr>
              <w:ind w:firstLine="0"/>
              <w:rPr>
                <w:rFonts w:cs="Calibri"/>
                <w:color w:val="201F1E"/>
                <w:lang w:eastAsia="en-IN"/>
              </w:rPr>
            </w:pPr>
            <w:r w:rsidRPr="00AB6A30">
              <w:rPr>
                <w:rFonts w:cs="Calibri"/>
                <w:color w:val="201F1E"/>
                <w:lang w:eastAsia="en-IN"/>
              </w:rPr>
              <w:t>Low power consumption - Durable</w:t>
            </w:r>
          </w:p>
        </w:tc>
        <w:tc>
          <w:tcPr>
            <w:tcW w:w="1721" w:type="dxa"/>
          </w:tcPr>
          <w:p w14:paraId="27DAD354" w14:textId="3F26B384" w:rsidR="00A64560" w:rsidRPr="00AB6A30" w:rsidRDefault="00AB6A30" w:rsidP="001F2077">
            <w:pPr>
              <w:ind w:firstLine="0"/>
            </w:pPr>
            <w:r w:rsidRPr="00AB6A30">
              <w:t>Internal circuitry and components must be of good quality and low power consuming</w:t>
            </w:r>
          </w:p>
        </w:tc>
        <w:tc>
          <w:tcPr>
            <w:tcW w:w="1721" w:type="dxa"/>
          </w:tcPr>
          <w:p w14:paraId="10E9F424" w14:textId="473A0349" w:rsidR="00A64560" w:rsidRPr="00AB6A30" w:rsidRDefault="00AB6A30" w:rsidP="001F2077">
            <w:pPr>
              <w:ind w:firstLine="0"/>
            </w:pPr>
            <w:r w:rsidRPr="00AB6A30">
              <w:t>A small voltage applied</w:t>
            </w:r>
          </w:p>
        </w:tc>
        <w:tc>
          <w:tcPr>
            <w:tcW w:w="1721" w:type="dxa"/>
          </w:tcPr>
          <w:p w14:paraId="7A47CC83" w14:textId="3617218C" w:rsidR="00A64560" w:rsidRPr="00AB6A30" w:rsidRDefault="00AB6A30" w:rsidP="001F2077">
            <w:pPr>
              <w:ind w:firstLine="0"/>
            </w:pPr>
            <w:r w:rsidRPr="00AB6A30">
              <w:t>Very low current for the same voltage</w:t>
            </w:r>
            <w:r w:rsidR="00FC3077">
              <w:t xml:space="preserve"> measured by a multimeter</w:t>
            </w:r>
          </w:p>
        </w:tc>
        <w:tc>
          <w:tcPr>
            <w:tcW w:w="1857" w:type="dxa"/>
          </w:tcPr>
          <w:p w14:paraId="2F7DA9B6" w14:textId="76F90B81" w:rsidR="00A64560" w:rsidRPr="00AB6A30" w:rsidRDefault="00AB6A30" w:rsidP="001F2077">
            <w:pPr>
              <w:ind w:firstLine="0"/>
            </w:pPr>
            <w:r w:rsidRPr="00AB6A30">
              <w:t>Low current</w:t>
            </w:r>
            <w:r w:rsidR="00FC3077">
              <w:t xml:space="preserve"> for the same voltage measured by a multimeter</w:t>
            </w:r>
          </w:p>
        </w:tc>
      </w:tr>
    </w:tbl>
    <w:p w14:paraId="60E197AF" w14:textId="24679991" w:rsidR="00FC3077" w:rsidRDefault="00FC3077" w:rsidP="00AB6A30">
      <w:pPr>
        <w:ind w:firstLine="0"/>
        <w:rPr>
          <w:b/>
          <w:sz w:val="28"/>
          <w:szCs w:val="28"/>
        </w:rPr>
      </w:pPr>
    </w:p>
    <w:p w14:paraId="357B23F9" w14:textId="77777777" w:rsidR="00FC3077" w:rsidRDefault="00FC3077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D37EBB3" w14:textId="04E0BDB4" w:rsidR="00FC3077" w:rsidRDefault="00FC3077" w:rsidP="00FC3077">
      <w:pPr>
        <w:pStyle w:val="Heading1"/>
        <w:rPr>
          <w:sz w:val="36"/>
          <w:szCs w:val="36"/>
        </w:rPr>
      </w:pPr>
      <w:bookmarkStart w:id="20" w:name="_Toc51421289"/>
      <w:r>
        <w:rPr>
          <w:sz w:val="36"/>
          <w:szCs w:val="36"/>
        </w:rPr>
        <w:lastRenderedPageBreak/>
        <w:t xml:space="preserve">Activity 2 - </w:t>
      </w:r>
      <w:r w:rsidRPr="00FC3077">
        <w:rPr>
          <w:sz w:val="36"/>
          <w:szCs w:val="36"/>
        </w:rPr>
        <w:t>CI Workflow for C Programming</w:t>
      </w:r>
      <w:bookmarkEnd w:id="20"/>
    </w:p>
    <w:p w14:paraId="3CDA44A2" w14:textId="5E38E4A6" w:rsidR="00FC3077" w:rsidRDefault="00936DDB" w:rsidP="00936DDB">
      <w:pPr>
        <w:pStyle w:val="Heading2"/>
        <w:numPr>
          <w:ilvl w:val="0"/>
          <w:numId w:val="19"/>
        </w:numPr>
        <w:rPr>
          <w:b/>
        </w:rPr>
      </w:pPr>
      <w:bookmarkStart w:id="21" w:name="_Toc51421290"/>
      <w:r w:rsidRPr="00936DDB">
        <w:rPr>
          <w:b/>
        </w:rPr>
        <w:t>GIT</w:t>
      </w:r>
      <w:bookmarkEnd w:id="21"/>
    </w:p>
    <w:p w14:paraId="0A079AA8" w14:textId="77777777" w:rsidR="00857ED5" w:rsidRDefault="00936DDB" w:rsidP="00857ED5">
      <w:pPr>
        <w:keepNext/>
      </w:pPr>
      <w:r>
        <w:rPr>
          <w:noProof/>
        </w:rPr>
        <w:drawing>
          <wp:inline distT="0" distB="0" distL="0" distR="0" wp14:anchorId="69716238" wp14:editId="0AD28CCC">
            <wp:extent cx="6457950" cy="4034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ADB0" w14:textId="303A78D1" w:rsidR="003A4E9C" w:rsidRDefault="00857ED5" w:rsidP="00857ED5">
      <w:pPr>
        <w:pStyle w:val="Caption"/>
        <w:jc w:val="center"/>
      </w:pPr>
      <w:bookmarkStart w:id="22" w:name="_Toc51336824"/>
      <w:r>
        <w:t xml:space="preserve">Figure </w:t>
      </w:r>
      <w:fldSimple w:instr=" SEQ Figure \* ARABIC ">
        <w:r w:rsidR="00B53AB2">
          <w:rPr>
            <w:noProof/>
          </w:rPr>
          <w:t>5</w:t>
        </w:r>
      </w:fldSimple>
      <w:r>
        <w:t xml:space="preserve"> - Overall GIT repository</w:t>
      </w:r>
      <w:bookmarkEnd w:id="22"/>
    </w:p>
    <w:p w14:paraId="35FC582F" w14:textId="77777777" w:rsidR="003A4E9C" w:rsidRPr="003A4E9C" w:rsidRDefault="003A4E9C" w:rsidP="003A4E9C"/>
    <w:p w14:paraId="3A9D6E3C" w14:textId="77777777" w:rsidR="003A4E9C" w:rsidRPr="003A4E9C" w:rsidRDefault="003A4E9C" w:rsidP="003A4E9C"/>
    <w:p w14:paraId="67529A8E" w14:textId="4BEAAFC1" w:rsidR="003A4E9C" w:rsidRDefault="003A4E9C" w:rsidP="003A4E9C"/>
    <w:p w14:paraId="0565647F" w14:textId="191B7B93" w:rsidR="00936DDB" w:rsidRPr="003A4E9C" w:rsidRDefault="00FA2573" w:rsidP="003A4E9C">
      <w:hyperlink r:id="rId20" w:history="1">
        <w:r w:rsidR="003A4E9C" w:rsidRPr="003A4E9C">
          <w:rPr>
            <w:rStyle w:val="Hyperlink"/>
          </w:rPr>
          <w:t>https://github.com/stepin104919/Genesis-Day-1</w:t>
        </w:r>
      </w:hyperlink>
    </w:p>
    <w:p w14:paraId="4C19BF1F" w14:textId="77777777" w:rsidR="00857ED5" w:rsidRDefault="00936DDB" w:rsidP="00857ED5">
      <w:pPr>
        <w:keepNext/>
      </w:pPr>
      <w:r>
        <w:rPr>
          <w:noProof/>
        </w:rPr>
        <w:lastRenderedPageBreak/>
        <w:drawing>
          <wp:inline distT="0" distB="0" distL="0" distR="0" wp14:anchorId="5438BCEC" wp14:editId="09E85025">
            <wp:extent cx="6457950" cy="504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3733" w14:textId="329609EA" w:rsidR="00936DDB" w:rsidRDefault="00857ED5" w:rsidP="00857ED5">
      <w:pPr>
        <w:pStyle w:val="Caption"/>
        <w:jc w:val="center"/>
      </w:pPr>
      <w:bookmarkStart w:id="23" w:name="_Toc51336825"/>
      <w:r>
        <w:t xml:space="preserve">Figure </w:t>
      </w:r>
      <w:fldSimple w:instr=" SEQ Figure \* ARABIC ">
        <w:r w:rsidR="00B53AB2">
          <w:rPr>
            <w:noProof/>
          </w:rPr>
          <w:t>6</w:t>
        </w:r>
      </w:fldSimple>
      <w:r>
        <w:t xml:space="preserve"> - Commits page 1</w:t>
      </w:r>
      <w:bookmarkEnd w:id="23"/>
    </w:p>
    <w:p w14:paraId="4F1F087C" w14:textId="77777777" w:rsidR="00857ED5" w:rsidRDefault="00936DDB" w:rsidP="00857ED5">
      <w:pPr>
        <w:keepNext/>
      </w:pPr>
      <w:r>
        <w:rPr>
          <w:noProof/>
        </w:rPr>
        <w:lastRenderedPageBreak/>
        <w:drawing>
          <wp:inline distT="0" distB="0" distL="0" distR="0" wp14:anchorId="55B431DF" wp14:editId="7BA565F1">
            <wp:extent cx="6457950" cy="5243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156" w14:textId="6D3AC566" w:rsidR="00936DDB" w:rsidRPr="00936DDB" w:rsidRDefault="00857ED5" w:rsidP="00857ED5">
      <w:pPr>
        <w:pStyle w:val="Caption"/>
        <w:jc w:val="center"/>
      </w:pPr>
      <w:bookmarkStart w:id="24" w:name="_Toc51336826"/>
      <w:r>
        <w:t xml:space="preserve">Figure </w:t>
      </w:r>
      <w:fldSimple w:instr=" SEQ Figure \* ARABIC ">
        <w:r w:rsidR="00B53AB2">
          <w:rPr>
            <w:noProof/>
          </w:rPr>
          <w:t>7</w:t>
        </w:r>
      </w:fldSimple>
      <w:r>
        <w:t xml:space="preserve"> - Commits page 2</w:t>
      </w:r>
      <w:bookmarkEnd w:id="24"/>
    </w:p>
    <w:p w14:paraId="24FC75D1" w14:textId="77777777" w:rsidR="00857ED5" w:rsidRDefault="00936DDB" w:rsidP="00857ED5">
      <w:pPr>
        <w:keepNext/>
        <w:ind w:firstLine="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243A175C" wp14:editId="36D59E1B">
            <wp:extent cx="6457950" cy="95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28CE" w14:textId="3D3D7C83" w:rsidR="00AB6A30" w:rsidRDefault="00857ED5" w:rsidP="00857ED5">
      <w:pPr>
        <w:pStyle w:val="Caption"/>
        <w:jc w:val="center"/>
        <w:rPr>
          <w:b w:val="0"/>
          <w:sz w:val="28"/>
          <w:szCs w:val="28"/>
        </w:rPr>
      </w:pPr>
      <w:bookmarkStart w:id="25" w:name="_Toc51336827"/>
      <w:r>
        <w:t xml:space="preserve">Figure </w:t>
      </w:r>
      <w:fldSimple w:instr=" SEQ Figure \* ARABIC ">
        <w:r w:rsidR="00B53AB2">
          <w:rPr>
            <w:noProof/>
          </w:rPr>
          <w:t>8</w:t>
        </w:r>
      </w:fldSimple>
      <w:r>
        <w:t xml:space="preserve"> - Commits page 3</w:t>
      </w:r>
      <w:bookmarkEnd w:id="25"/>
    </w:p>
    <w:p w14:paraId="6139F515" w14:textId="77777777" w:rsidR="00857ED5" w:rsidRDefault="00936DDB" w:rsidP="00857ED5">
      <w:pPr>
        <w:keepNext/>
        <w:ind w:firstLine="0"/>
        <w:jc w:val="center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4DCCA33" wp14:editId="6B378455">
            <wp:extent cx="6457950" cy="1557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A3C" w14:textId="3E9F4F9B" w:rsidR="00936DDB" w:rsidRDefault="00857ED5" w:rsidP="00857ED5">
      <w:pPr>
        <w:pStyle w:val="Caption"/>
        <w:jc w:val="center"/>
        <w:rPr>
          <w:b w:val="0"/>
          <w:sz w:val="28"/>
          <w:szCs w:val="28"/>
        </w:rPr>
      </w:pPr>
      <w:bookmarkStart w:id="26" w:name="_Toc51336828"/>
      <w:r>
        <w:t xml:space="preserve">Figure </w:t>
      </w:r>
      <w:fldSimple w:instr=" SEQ Figure \* ARABIC ">
        <w:r w:rsidR="00B53AB2">
          <w:rPr>
            <w:noProof/>
          </w:rPr>
          <w:t>9</w:t>
        </w:r>
      </w:fldSimple>
      <w:r>
        <w:t xml:space="preserve"> - Commits page 4</w:t>
      </w:r>
      <w:bookmarkEnd w:id="26"/>
    </w:p>
    <w:p w14:paraId="4C3ECB10" w14:textId="44F2BF81" w:rsidR="00AD580A" w:rsidRDefault="00936DDB" w:rsidP="00AD580A">
      <w:pPr>
        <w:pStyle w:val="Heading2"/>
        <w:numPr>
          <w:ilvl w:val="0"/>
          <w:numId w:val="19"/>
        </w:numPr>
        <w:rPr>
          <w:b/>
        </w:rPr>
      </w:pPr>
      <w:bookmarkStart w:id="27" w:name="_Toc51421291"/>
      <w:r>
        <w:rPr>
          <w:b/>
        </w:rPr>
        <w:t>Make</w:t>
      </w:r>
      <w:bookmarkEnd w:id="27"/>
    </w:p>
    <w:p w14:paraId="2231E42B" w14:textId="77777777" w:rsidR="00857ED5" w:rsidRDefault="002B4909" w:rsidP="00857ED5">
      <w:pPr>
        <w:keepNext/>
      </w:pPr>
      <w:r>
        <w:rPr>
          <w:noProof/>
        </w:rPr>
        <w:drawing>
          <wp:inline distT="0" distB="0" distL="0" distR="0" wp14:anchorId="1B132448" wp14:editId="6C61E7D1">
            <wp:extent cx="6457950" cy="2764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C02" w14:textId="32C945C2" w:rsidR="002B4909" w:rsidRPr="002B4909" w:rsidRDefault="00857ED5" w:rsidP="00857ED5">
      <w:pPr>
        <w:pStyle w:val="Caption"/>
        <w:jc w:val="center"/>
      </w:pPr>
      <w:bookmarkStart w:id="28" w:name="_Toc51336829"/>
      <w:r>
        <w:t xml:space="preserve">Figure </w:t>
      </w:r>
      <w:fldSimple w:instr=" SEQ Figure \* ARABIC ">
        <w:r w:rsidR="00B53AB2">
          <w:rPr>
            <w:noProof/>
          </w:rPr>
          <w:t>10</w:t>
        </w:r>
      </w:fldSimple>
      <w:r>
        <w:t xml:space="preserve"> - </w:t>
      </w:r>
      <w:proofErr w:type="spellStart"/>
      <w:r>
        <w:t>Makefile</w:t>
      </w:r>
      <w:bookmarkEnd w:id="28"/>
      <w:proofErr w:type="spellEnd"/>
    </w:p>
    <w:p w14:paraId="7A68979F" w14:textId="22CD98AA" w:rsidR="00AD580A" w:rsidRPr="00AD580A" w:rsidRDefault="00AD580A" w:rsidP="00AD580A">
      <w:pPr>
        <w:pStyle w:val="Heading2"/>
        <w:numPr>
          <w:ilvl w:val="0"/>
          <w:numId w:val="19"/>
        </w:numPr>
        <w:rPr>
          <w:b/>
        </w:rPr>
      </w:pPr>
      <w:bookmarkStart w:id="29" w:name="_Toc51421292"/>
      <w:r>
        <w:rPr>
          <w:b/>
        </w:rPr>
        <w:t>Build</w:t>
      </w:r>
      <w:bookmarkEnd w:id="29"/>
    </w:p>
    <w:p w14:paraId="3034E2A3" w14:textId="77777777" w:rsidR="00857ED5" w:rsidRDefault="00936DDB" w:rsidP="00857ED5">
      <w:pPr>
        <w:keepNext/>
      </w:pPr>
      <w:r>
        <w:rPr>
          <w:noProof/>
        </w:rPr>
        <w:drawing>
          <wp:inline distT="0" distB="0" distL="0" distR="0" wp14:anchorId="367701F4" wp14:editId="6D22C4F8">
            <wp:extent cx="4961614" cy="231737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k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965" cy="23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CB31" w14:textId="1E0A9099" w:rsidR="002B4909" w:rsidRDefault="00857ED5" w:rsidP="00857ED5">
      <w:pPr>
        <w:pStyle w:val="Caption"/>
        <w:jc w:val="center"/>
      </w:pPr>
      <w:bookmarkStart w:id="30" w:name="_Toc51336830"/>
      <w:r>
        <w:t xml:space="preserve">Figure </w:t>
      </w:r>
      <w:fldSimple w:instr=" SEQ Figure \* ARABIC ">
        <w:r w:rsidR="00B53AB2">
          <w:rPr>
            <w:noProof/>
          </w:rPr>
          <w:t>11</w:t>
        </w:r>
      </w:fldSimple>
      <w:r>
        <w:t xml:space="preserve"> - Build report</w:t>
      </w:r>
      <w:bookmarkEnd w:id="30"/>
    </w:p>
    <w:p w14:paraId="4C6580CF" w14:textId="74029C07" w:rsidR="00AD580A" w:rsidRDefault="00AD580A" w:rsidP="00AD580A">
      <w:pPr>
        <w:pStyle w:val="Heading2"/>
        <w:numPr>
          <w:ilvl w:val="0"/>
          <w:numId w:val="19"/>
        </w:numPr>
        <w:rPr>
          <w:b/>
        </w:rPr>
      </w:pPr>
      <w:bookmarkStart w:id="31" w:name="_Toc51421293"/>
      <w:r>
        <w:rPr>
          <w:b/>
        </w:rPr>
        <w:lastRenderedPageBreak/>
        <w:t>Code Quality</w:t>
      </w:r>
      <w:bookmarkEnd w:id="31"/>
    </w:p>
    <w:p w14:paraId="2328BAD8" w14:textId="77777777" w:rsidR="002B4909" w:rsidRPr="002B4909" w:rsidRDefault="002B4909" w:rsidP="002B4909"/>
    <w:p w14:paraId="686462C4" w14:textId="77777777" w:rsidR="00B53AB2" w:rsidRDefault="00AD580A" w:rsidP="00B53AB2">
      <w:pPr>
        <w:keepNext/>
      </w:pPr>
      <w:r>
        <w:rPr>
          <w:noProof/>
        </w:rPr>
        <w:drawing>
          <wp:inline distT="0" distB="0" distL="0" distR="0" wp14:anchorId="68CAFA2B" wp14:editId="6FD53234">
            <wp:extent cx="645795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18A2" w14:textId="768DF044" w:rsidR="00AD580A" w:rsidRDefault="00B53AB2" w:rsidP="00B53AB2">
      <w:pPr>
        <w:pStyle w:val="Caption"/>
        <w:jc w:val="center"/>
      </w:pPr>
      <w:bookmarkStart w:id="32" w:name="_Toc51336831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- </w:t>
      </w:r>
      <w:proofErr w:type="spellStart"/>
      <w:r>
        <w:t>Codacy</w:t>
      </w:r>
      <w:proofErr w:type="spellEnd"/>
      <w:r>
        <w:t xml:space="preserve"> statistics</w:t>
      </w:r>
      <w:bookmarkEnd w:id="32"/>
    </w:p>
    <w:p w14:paraId="4838C891" w14:textId="77777777" w:rsidR="00B53AB2" w:rsidRDefault="00AD580A" w:rsidP="00B53AB2">
      <w:pPr>
        <w:keepNext/>
      </w:pPr>
      <w:r>
        <w:rPr>
          <w:noProof/>
        </w:rPr>
        <w:drawing>
          <wp:inline distT="0" distB="0" distL="0" distR="0" wp14:anchorId="1B6238AB" wp14:editId="0CE3E48D">
            <wp:extent cx="4874149" cy="328095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621" cy="32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A47" w14:textId="0308C377" w:rsidR="003A4E9C" w:rsidRDefault="00B53AB2" w:rsidP="00B53AB2">
      <w:pPr>
        <w:pStyle w:val="Caption"/>
        <w:jc w:val="center"/>
      </w:pPr>
      <w:bookmarkStart w:id="33" w:name="_Toc51336832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- Issues reported by </w:t>
      </w:r>
      <w:proofErr w:type="spellStart"/>
      <w:r>
        <w:t>Codacy</w:t>
      </w:r>
      <w:bookmarkEnd w:id="33"/>
      <w:proofErr w:type="spellEnd"/>
    </w:p>
    <w:p w14:paraId="45246983" w14:textId="77777777" w:rsidR="003A4E9C" w:rsidRPr="003A4E9C" w:rsidRDefault="003A4E9C" w:rsidP="003A4E9C"/>
    <w:p w14:paraId="490E1BBB" w14:textId="77777777" w:rsidR="003A4E9C" w:rsidRPr="003A4E9C" w:rsidRDefault="003A4E9C" w:rsidP="003A4E9C"/>
    <w:p w14:paraId="566D1310" w14:textId="77777777" w:rsidR="00B53AB2" w:rsidRDefault="002B4909" w:rsidP="00B53AB2">
      <w:pPr>
        <w:keepNext/>
      </w:pPr>
      <w:r>
        <w:rPr>
          <w:noProof/>
        </w:rPr>
        <w:lastRenderedPageBreak/>
        <w:drawing>
          <wp:inline distT="0" distB="0" distL="0" distR="0" wp14:anchorId="153D0A90" wp14:editId="51FBEF5B">
            <wp:extent cx="5016560" cy="2926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5960" cy="29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27A5" w14:textId="0819A96B" w:rsidR="00B53AB2" w:rsidRDefault="00B53AB2" w:rsidP="00B53AB2">
      <w:pPr>
        <w:pStyle w:val="Caption"/>
        <w:jc w:val="center"/>
      </w:pPr>
      <w:bookmarkStart w:id="34" w:name="_Toc51336833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- </w:t>
      </w:r>
      <w:proofErr w:type="spellStart"/>
      <w:r>
        <w:t>cppcheck</w:t>
      </w:r>
      <w:proofErr w:type="spellEnd"/>
      <w:r>
        <w:t xml:space="preserve"> report</w:t>
      </w:r>
      <w:bookmarkEnd w:id="34"/>
    </w:p>
    <w:p w14:paraId="5B851834" w14:textId="77777777" w:rsidR="00B53AB2" w:rsidRDefault="00B53AB2">
      <w:pPr>
        <w:ind w:firstLine="0"/>
        <w:rPr>
          <w:b/>
          <w:bCs/>
          <w:sz w:val="18"/>
          <w:szCs w:val="18"/>
        </w:rPr>
      </w:pPr>
      <w:r>
        <w:br w:type="page"/>
      </w:r>
    </w:p>
    <w:p w14:paraId="1A3175A9" w14:textId="155A9B70" w:rsidR="00AD580A" w:rsidRDefault="003A4E9C" w:rsidP="003A4E9C">
      <w:pPr>
        <w:pStyle w:val="Heading1"/>
        <w:rPr>
          <w:sz w:val="36"/>
          <w:szCs w:val="36"/>
        </w:rPr>
      </w:pPr>
      <w:bookmarkStart w:id="35" w:name="_Toc51421294"/>
      <w:r>
        <w:rPr>
          <w:sz w:val="36"/>
          <w:szCs w:val="36"/>
        </w:rPr>
        <w:lastRenderedPageBreak/>
        <w:t>Activity 3 – Agile Aspects</w:t>
      </w:r>
      <w:bookmarkEnd w:id="35"/>
    </w:p>
    <w:p w14:paraId="5009E610" w14:textId="103B0D1A" w:rsidR="003A4E9C" w:rsidRDefault="003A4E9C" w:rsidP="003A4E9C">
      <w:pPr>
        <w:pStyle w:val="Heading2"/>
        <w:numPr>
          <w:ilvl w:val="0"/>
          <w:numId w:val="21"/>
        </w:numPr>
        <w:rPr>
          <w:b/>
        </w:rPr>
      </w:pPr>
      <w:bookmarkStart w:id="36" w:name="_Toc51421295"/>
      <w:r w:rsidRPr="003A4E9C">
        <w:rPr>
          <w:b/>
        </w:rPr>
        <w:t>Theme</w:t>
      </w:r>
      <w:bookmarkEnd w:id="36"/>
    </w:p>
    <w:p w14:paraId="44725059" w14:textId="5C683ACE" w:rsidR="003A4E9C" w:rsidRDefault="003A4E9C" w:rsidP="003A4E9C">
      <w:pPr>
        <w:pStyle w:val="ListParagraph"/>
        <w:numPr>
          <w:ilvl w:val="0"/>
          <w:numId w:val="22"/>
        </w:numPr>
      </w:pPr>
      <w:r>
        <w:t>Users want to listen to audio clips/music without disturbing others with the sound in public.</w:t>
      </w:r>
    </w:p>
    <w:p w14:paraId="659874A0" w14:textId="19E7AA35" w:rsidR="003A4E9C" w:rsidRDefault="003A4E9C" w:rsidP="003A4E9C">
      <w:pPr>
        <w:pStyle w:val="ListParagraph"/>
        <w:numPr>
          <w:ilvl w:val="0"/>
          <w:numId w:val="22"/>
        </w:numPr>
      </w:pPr>
      <w:r>
        <w:t>A simple solution for this problem is required.</w:t>
      </w:r>
    </w:p>
    <w:p w14:paraId="49060C9D" w14:textId="0295E52B" w:rsidR="003A4E9C" w:rsidRDefault="003A4E9C" w:rsidP="005F53A9">
      <w:pPr>
        <w:pStyle w:val="ListParagraph"/>
        <w:numPr>
          <w:ilvl w:val="0"/>
          <w:numId w:val="22"/>
        </w:numPr>
      </w:pPr>
      <w:r>
        <w:t>Headphone/Earphone is the perfect product to do the job</w:t>
      </w:r>
      <w:r w:rsidR="005F53A9">
        <w:t>.</w:t>
      </w:r>
    </w:p>
    <w:p w14:paraId="752607F5" w14:textId="45DF45F2" w:rsidR="005F53A9" w:rsidRDefault="005F53A9" w:rsidP="005F53A9">
      <w:pPr>
        <w:pStyle w:val="ListParagraph"/>
        <w:numPr>
          <w:ilvl w:val="0"/>
          <w:numId w:val="22"/>
        </w:numPr>
      </w:pPr>
      <w:r>
        <w:t>With components of low cost, high quality headphones produced will be of great demand in the market.</w:t>
      </w:r>
    </w:p>
    <w:p w14:paraId="53C9D2C2" w14:textId="6E129F7A" w:rsidR="005F53A9" w:rsidRPr="005F53A9" w:rsidRDefault="005F53A9" w:rsidP="005F53A9">
      <w:pPr>
        <w:pStyle w:val="Heading2"/>
        <w:numPr>
          <w:ilvl w:val="0"/>
          <w:numId w:val="21"/>
        </w:numPr>
        <w:rPr>
          <w:b/>
        </w:rPr>
      </w:pPr>
      <w:bookmarkStart w:id="37" w:name="_Toc51421296"/>
      <w:r w:rsidRPr="005F53A9">
        <w:rPr>
          <w:b/>
        </w:rPr>
        <w:t>Epic</w:t>
      </w:r>
      <w:bookmarkEnd w:id="37"/>
    </w:p>
    <w:p w14:paraId="5B7CEF6C" w14:textId="611D79D6" w:rsidR="005F53A9" w:rsidRDefault="00911966" w:rsidP="005F53A9">
      <w:pPr>
        <w:pStyle w:val="ListParagraph"/>
        <w:numPr>
          <w:ilvl w:val="0"/>
          <w:numId w:val="23"/>
        </w:numPr>
      </w:pPr>
      <w:r>
        <w:t>End users include musicians, music producers, sound engineers and others.</w:t>
      </w:r>
    </w:p>
    <w:p w14:paraId="122F5B6D" w14:textId="512F45C9" w:rsidR="005F53A9" w:rsidRDefault="00911966" w:rsidP="005F53A9">
      <w:pPr>
        <w:pStyle w:val="ListParagraph"/>
        <w:numPr>
          <w:ilvl w:val="0"/>
          <w:numId w:val="23"/>
        </w:numPr>
      </w:pPr>
      <w:r>
        <w:t>Type of headphones required vary according to customer’s tastes.</w:t>
      </w:r>
    </w:p>
    <w:p w14:paraId="75545688" w14:textId="07C0E224" w:rsidR="00911966" w:rsidRDefault="00911966" w:rsidP="00911966">
      <w:pPr>
        <w:pStyle w:val="ListParagraph"/>
        <w:numPr>
          <w:ilvl w:val="0"/>
          <w:numId w:val="23"/>
        </w:numPr>
      </w:pPr>
      <w:r>
        <w:t xml:space="preserve">Sound quality and noise rejection is a major factor, so the components </w:t>
      </w:r>
      <w:proofErr w:type="gramStart"/>
      <w:r>
        <w:t>have to</w:t>
      </w:r>
      <w:proofErr w:type="gramEnd"/>
      <w:r>
        <w:t xml:space="preserve"> be of high quality.</w:t>
      </w:r>
    </w:p>
    <w:p w14:paraId="4764D1A6" w14:textId="5C62AC84" w:rsidR="005F53A9" w:rsidRPr="005F53A9" w:rsidRDefault="005F53A9" w:rsidP="005F53A9">
      <w:pPr>
        <w:pStyle w:val="Heading2"/>
        <w:numPr>
          <w:ilvl w:val="0"/>
          <w:numId w:val="21"/>
        </w:numPr>
        <w:rPr>
          <w:b/>
        </w:rPr>
      </w:pPr>
      <w:bookmarkStart w:id="38" w:name="_Toc51421297"/>
      <w:r>
        <w:rPr>
          <w:b/>
        </w:rPr>
        <w:t>User stories</w:t>
      </w:r>
      <w:bookmarkEnd w:id="38"/>
    </w:p>
    <w:p w14:paraId="41DB71FD" w14:textId="6D8051BA" w:rsidR="003A4E9C" w:rsidRDefault="00107503" w:rsidP="00107503">
      <w:pPr>
        <w:pStyle w:val="ListParagraph"/>
        <w:numPr>
          <w:ilvl w:val="0"/>
          <w:numId w:val="25"/>
        </w:numPr>
      </w:pPr>
      <w:r>
        <w:t>As a music enthusiast, I want to listen to music on the go privately.</w:t>
      </w:r>
    </w:p>
    <w:p w14:paraId="219FF141" w14:textId="3F90A44F" w:rsidR="00107503" w:rsidRDefault="00107503" w:rsidP="00107503">
      <w:pPr>
        <w:pStyle w:val="ListParagraph"/>
        <w:numPr>
          <w:ilvl w:val="0"/>
          <w:numId w:val="25"/>
        </w:numPr>
      </w:pPr>
      <w:r>
        <w:t>As an employee in a corporate firm, I very often need to attend in private video conferences during the day. I don’t want the meeting sound to be heard by others.</w:t>
      </w:r>
    </w:p>
    <w:p w14:paraId="2AFC315C" w14:textId="1CA2F135" w:rsidR="00BD725B" w:rsidRDefault="00107503" w:rsidP="00107503">
      <w:pPr>
        <w:pStyle w:val="ListParagraph"/>
        <w:numPr>
          <w:ilvl w:val="0"/>
          <w:numId w:val="25"/>
        </w:numPr>
      </w:pPr>
      <w:r>
        <w:t>As a sound engineer, I want to work with my projects effectively.</w:t>
      </w:r>
    </w:p>
    <w:p w14:paraId="320C4729" w14:textId="1604F163" w:rsidR="00BD725B" w:rsidRDefault="00BD725B">
      <w:pPr>
        <w:ind w:firstLine="0"/>
      </w:pPr>
    </w:p>
    <w:p w14:paraId="56AD29C5" w14:textId="77777777" w:rsidR="00BD725B" w:rsidRDefault="00BD725B">
      <w:pPr>
        <w:ind w:firstLine="0"/>
      </w:pPr>
      <w:r>
        <w:br w:type="page"/>
      </w:r>
    </w:p>
    <w:p w14:paraId="0615F1CA" w14:textId="0A6139CA" w:rsidR="00BD725B" w:rsidRDefault="00BD725B" w:rsidP="00BD725B">
      <w:pPr>
        <w:pStyle w:val="Heading1"/>
      </w:pPr>
      <w:bookmarkStart w:id="39" w:name="_Toc51421298"/>
      <w:r>
        <w:lastRenderedPageBreak/>
        <w:t>References</w:t>
      </w:r>
      <w:bookmarkEnd w:id="39"/>
    </w:p>
    <w:p w14:paraId="4EF2B1E7" w14:textId="3C9EB72B" w:rsidR="00BD725B" w:rsidRDefault="00BD725B" w:rsidP="00BD725B">
      <w:r>
        <w:t xml:space="preserve">[1] </w:t>
      </w:r>
      <w:hyperlink r:id="rId30" w:history="1">
        <w:r w:rsidRPr="00742C2E">
          <w:rPr>
            <w:rStyle w:val="Hyperlink"/>
          </w:rPr>
          <w:t>https://en.wikipedia.org/wiki/Headphones</w:t>
        </w:r>
      </w:hyperlink>
    </w:p>
    <w:p w14:paraId="1B97FE44" w14:textId="3882B941" w:rsidR="00BD725B" w:rsidRDefault="00BD725B" w:rsidP="00BD725B">
      <w:r>
        <w:t xml:space="preserve">[2] </w:t>
      </w:r>
      <w:hyperlink r:id="rId31" w:history="1">
        <w:r w:rsidRPr="00742C2E">
          <w:rPr>
            <w:rStyle w:val="Hyperlink"/>
          </w:rPr>
          <w:t>https://www.headphonezone.in/blogs/audiophile-guide/evolution-of-headphones</w:t>
        </w:r>
      </w:hyperlink>
    </w:p>
    <w:p w14:paraId="58E51E02" w14:textId="1BE7FFC3" w:rsidR="00BD725B" w:rsidRDefault="00BD725B" w:rsidP="00BD725B">
      <w:r>
        <w:t xml:space="preserve">[3] </w:t>
      </w:r>
      <w:hyperlink r:id="rId32" w:history="1">
        <w:r w:rsidRPr="00742C2E">
          <w:rPr>
            <w:rStyle w:val="Hyperlink"/>
          </w:rPr>
          <w:t>https://www.amazon.in</w:t>
        </w:r>
      </w:hyperlink>
    </w:p>
    <w:p w14:paraId="2E4BA545" w14:textId="3946C260" w:rsidR="00454EE1" w:rsidRDefault="00454EE1" w:rsidP="00BD725B"/>
    <w:p w14:paraId="7E3770E2" w14:textId="77933CF3" w:rsidR="00454EE1" w:rsidRDefault="00454EE1" w:rsidP="00454EE1">
      <w:pPr>
        <w:pStyle w:val="Heading1"/>
      </w:pPr>
      <w:bookmarkStart w:id="40" w:name="_Toc51421299"/>
      <w:r>
        <w:t>Appendix</w:t>
      </w:r>
      <w:bookmarkEnd w:id="40"/>
    </w:p>
    <w:p w14:paraId="66963F52" w14:textId="7606D49B" w:rsidR="00454EE1" w:rsidRDefault="00454EE1" w:rsidP="00454EE1"/>
    <w:p w14:paraId="7F174327" w14:textId="2DFD0976" w:rsidR="00454EE1" w:rsidRPr="00454EE1" w:rsidRDefault="00454EE1" w:rsidP="00454EE1">
      <w:pPr>
        <w:rPr>
          <w:b/>
          <w:u w:val="single"/>
        </w:rPr>
      </w:pPr>
      <w:proofErr w:type="spellStart"/>
      <w:r w:rsidRPr="00454EE1">
        <w:rPr>
          <w:b/>
          <w:u w:val="single"/>
        </w:rPr>
        <w:t>main.c</w:t>
      </w:r>
      <w:proofErr w:type="spellEnd"/>
    </w:p>
    <w:p w14:paraId="7D0AEE64" w14:textId="557E6267" w:rsidR="00454EE1" w:rsidRDefault="00454EE1" w:rsidP="00454EE1">
      <w:pPr>
        <w:ind w:firstLine="0"/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249"/>
      </w:tblGrid>
      <w:tr w:rsidR="00454EE1" w:rsidRPr="00454EE1" w14:paraId="24AF3938" w14:textId="77777777" w:rsidTr="00454EE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C5329" w14:textId="0F2BB7A5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54EE1" w:rsidRPr="00454EE1" w14:paraId="26894D11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2CD5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80686" w14:textId="22283F8A" w:rsid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stdio.h</w:t>
            </w:r>
            <w:proofErr w:type="spell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  <w:p w14:paraId="44FC850E" w14:textId="27A15C20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stdlib.h</w:t>
            </w:r>
            <w:proofErr w:type="spell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454EE1" w:rsidRPr="00454EE1" w14:paraId="7EA1F00A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E5CF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2519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proofErr w:type="spell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divisible.h</w:t>
            </w:r>
            <w:proofErr w:type="spell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</w:p>
        </w:tc>
      </w:tr>
      <w:tr w:rsidR="00454EE1" w:rsidRPr="00454EE1" w14:paraId="734EF69D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2A114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A300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7C1DD2E" w14:textId="77777777" w:rsidR="00454EE1" w:rsidRPr="00454EE1" w:rsidRDefault="00454EE1" w:rsidP="00454EE1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454EE1" w:rsidRPr="00454EE1" w14:paraId="4076BB87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DB1F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E184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454EE1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main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54EE1" w:rsidRPr="00454EE1" w14:paraId="449CB21C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5126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06DB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454EE1" w:rsidRPr="00454EE1" w14:paraId="21F53915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9A65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F9DC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</w:t>
            </w:r>
            <w:proofErr w:type="gramStart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1,num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2,flag;</w:t>
            </w:r>
          </w:p>
        </w:tc>
      </w:tr>
      <w:tr w:rsidR="00454EE1" w:rsidRPr="00454EE1" w14:paraId="40710A56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BA74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D480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"Enter dividend:\n"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454EE1" w:rsidRPr="00454EE1" w14:paraId="2C4C2891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65E42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ADBB9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proofErr w:type="gram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,&amp;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num1);</w:t>
            </w:r>
          </w:p>
        </w:tc>
      </w:tr>
      <w:tr w:rsidR="00454EE1" w:rsidRPr="00454EE1" w14:paraId="6D168779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D0CC9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20C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"Enter divisor:\n"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454EE1" w:rsidRPr="00454EE1" w14:paraId="33DA65C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82B3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E9302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proofErr w:type="gram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,&amp;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num2);</w:t>
            </w:r>
          </w:p>
        </w:tc>
      </w:tr>
      <w:tr w:rsidR="00454EE1" w:rsidRPr="00454EE1" w14:paraId="3B43EBC4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F6A05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31CC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flag=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divisible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(num</w:t>
            </w:r>
            <w:proofErr w:type="gramStart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1,num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2);</w:t>
            </w:r>
          </w:p>
        </w:tc>
      </w:tr>
      <w:tr w:rsidR="00454EE1" w:rsidRPr="00454EE1" w14:paraId="1B7B1964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88024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8B8E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switch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(flag)</w:t>
            </w:r>
          </w:p>
        </w:tc>
      </w:tr>
      <w:tr w:rsidR="00454EE1" w:rsidRPr="00454EE1" w14:paraId="6DF56C0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9DB22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87DF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454EE1" w:rsidRPr="00454EE1" w14:paraId="0E8211A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E600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790F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-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54EE1" w:rsidRPr="00454EE1" w14:paraId="290CD8AD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C020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739B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"Division by zero not possible\n"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454EE1" w:rsidRPr="00454EE1" w14:paraId="130DF1D3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1201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9EC6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032A3C86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E20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6E19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54EE1" w:rsidRPr="00454EE1" w14:paraId="31E30AE7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972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38F0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"Not perfectly divisible\n"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454EE1" w:rsidRPr="00454EE1" w14:paraId="577D2EF5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604C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21D5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6C27B84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F535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DA88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default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54EE1" w:rsidRPr="00454EE1" w14:paraId="2009208E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58F8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0F58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"Perfectly divisible\n"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454EE1" w:rsidRPr="00454EE1" w14:paraId="1F300E72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2A4A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375E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454EE1" w:rsidRPr="00454EE1" w14:paraId="0316B6D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6DCDF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405F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00B6C69E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14095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4BE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14:paraId="6C91F563" w14:textId="77777777" w:rsidR="00454EE1" w:rsidRPr="00454EE1" w:rsidRDefault="00454EE1" w:rsidP="00454EE1">
      <w:pPr>
        <w:ind w:firstLine="0"/>
      </w:pPr>
    </w:p>
    <w:p w14:paraId="3CF91E6D" w14:textId="020A580E" w:rsidR="00BD725B" w:rsidRDefault="00BD725B" w:rsidP="00BD725B"/>
    <w:p w14:paraId="61E0D053" w14:textId="28618400" w:rsidR="00454EE1" w:rsidRDefault="00454EE1" w:rsidP="00BD725B"/>
    <w:p w14:paraId="4011AD5C" w14:textId="481170E6" w:rsidR="00454EE1" w:rsidRDefault="00454EE1" w:rsidP="00BD725B"/>
    <w:p w14:paraId="60250E0E" w14:textId="33696DB9" w:rsidR="00454EE1" w:rsidRDefault="00454EE1" w:rsidP="00BD725B">
      <w:pPr>
        <w:rPr>
          <w:b/>
        </w:rPr>
      </w:pPr>
      <w:proofErr w:type="spellStart"/>
      <w:r w:rsidRPr="00454EE1">
        <w:rPr>
          <w:b/>
        </w:rPr>
        <w:lastRenderedPageBreak/>
        <w:t>divisible.c</w:t>
      </w:r>
      <w:proofErr w:type="spellEnd"/>
    </w:p>
    <w:p w14:paraId="6EA31E1B" w14:textId="540BE31B" w:rsidR="00454EE1" w:rsidRDefault="00454EE1" w:rsidP="00BD725B">
      <w:pPr>
        <w:rPr>
          <w:b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4160"/>
      </w:tblGrid>
      <w:tr w:rsidR="00454EE1" w:rsidRPr="00454EE1" w14:paraId="4C4D0C6D" w14:textId="77777777" w:rsidTr="00454EE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36315" w14:textId="7732EBCB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54EE1" w:rsidRPr="00454EE1" w14:paraId="37EE7C0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27C6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A535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DEC93CA" w14:textId="39C2E2A9" w:rsidR="00454EE1" w:rsidRPr="00454EE1" w:rsidRDefault="00454EE1" w:rsidP="00454EE1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proofErr w:type="spellStart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divisible.h</w:t>
            </w:r>
            <w:proofErr w:type="spellEnd"/>
            <w:r w:rsidRPr="00454EE1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</w:p>
        </w:tc>
      </w:tr>
      <w:tr w:rsidR="00454EE1" w:rsidRPr="00454EE1" w14:paraId="5322C723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91BF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2C38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454EE1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divisible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number1, </w:t>
            </w: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number2)</w:t>
            </w:r>
          </w:p>
        </w:tc>
      </w:tr>
      <w:tr w:rsidR="00454EE1" w:rsidRPr="00454EE1" w14:paraId="33C35EF5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E680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A888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454EE1" w:rsidRPr="00454EE1" w14:paraId="374EB642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A94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1058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(number2==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54EE1" w:rsidRPr="00454EE1" w14:paraId="2B948CE9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2D91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0374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-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740B88EF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E876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C920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454EE1" w:rsidRPr="00454EE1" w14:paraId="19EA1A2A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29F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3CD5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  <w:t>{</w:t>
            </w:r>
          </w:p>
        </w:tc>
      </w:tr>
      <w:tr w:rsidR="00454EE1" w:rsidRPr="00454EE1" w14:paraId="50B45B3B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A8BA2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B9F8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((number1%number</w:t>
            </w:r>
            <w:proofErr w:type="gramStart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2)=</w:t>
            </w:r>
            <w:proofErr w:type="gram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=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54EE1" w:rsidRPr="00454EE1" w14:paraId="0730367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CC81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01A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3E4C8C14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6420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0F03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454EE1" w:rsidRPr="00454EE1" w14:paraId="6C6E1B6B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6BF2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FCD2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454EE1" w:rsidRPr="00454EE1" w14:paraId="62983834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ED84C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CC25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:rsidR="00454EE1" w:rsidRPr="00454EE1" w14:paraId="41F66A0D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1105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D81B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14:paraId="67145D52" w14:textId="45C98E5F" w:rsidR="00454EE1" w:rsidRDefault="00454EE1" w:rsidP="00BD725B">
      <w:pPr>
        <w:rPr>
          <w:b/>
        </w:rPr>
      </w:pPr>
    </w:p>
    <w:p w14:paraId="60679F89" w14:textId="2AF51F12" w:rsidR="00454EE1" w:rsidRDefault="00454EE1" w:rsidP="00BD725B">
      <w:pPr>
        <w:rPr>
          <w:b/>
        </w:rPr>
      </w:pPr>
    </w:p>
    <w:p w14:paraId="18B5C1BE" w14:textId="7B750955" w:rsidR="00454EE1" w:rsidRDefault="00454EE1" w:rsidP="00BD725B">
      <w:pPr>
        <w:rPr>
          <w:b/>
        </w:rPr>
      </w:pPr>
      <w:proofErr w:type="spellStart"/>
      <w:r>
        <w:rPr>
          <w:b/>
        </w:rPr>
        <w:t>divisible.h</w:t>
      </w:r>
      <w:proofErr w:type="spellEnd"/>
    </w:p>
    <w:p w14:paraId="53F40C32" w14:textId="25F1FFD3" w:rsidR="00454EE1" w:rsidRDefault="00454EE1" w:rsidP="00BD725B">
      <w:pPr>
        <w:rPr>
          <w:b/>
        </w:rPr>
      </w:pPr>
    </w:p>
    <w:p w14:paraId="4FF00550" w14:textId="77777777" w:rsidR="00454EE1" w:rsidRDefault="00454EE1" w:rsidP="00BD725B">
      <w:pPr>
        <w:rPr>
          <w:b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327"/>
      </w:tblGrid>
      <w:tr w:rsidR="00454EE1" w:rsidRPr="00454EE1" w14:paraId="64573F75" w14:textId="77777777" w:rsidTr="00454EE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FC221" w14:textId="11AA4778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54EE1" w:rsidRPr="00454EE1" w14:paraId="5FD49782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A52AF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2F984" w14:textId="56538A6F" w:rsid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  <w:p w14:paraId="2CB2BB9F" w14:textId="747ABB5E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@file </w:t>
            </w:r>
            <w:proofErr w:type="spellStart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divisible.h</w:t>
            </w:r>
            <w:proofErr w:type="spellEnd"/>
          </w:p>
        </w:tc>
      </w:tr>
      <w:tr w:rsidR="00454EE1" w:rsidRPr="00454EE1" w14:paraId="78C64940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53169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58B8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Program to check if the first number is perfectly divisible by second</w:t>
            </w:r>
          </w:p>
        </w:tc>
      </w:tr>
      <w:tr w:rsidR="00454EE1" w:rsidRPr="00454EE1" w14:paraId="7BFA64CC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51794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6885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</w:t>
            </w:r>
          </w:p>
        </w:tc>
      </w:tr>
      <w:tr w:rsidR="00454EE1" w:rsidRPr="00454EE1" w14:paraId="48DEE1DE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9E09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E6A3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454EE1" w:rsidRPr="00454EE1" w14:paraId="4F7DE78C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BD5A5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FE62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ifndef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__DIVISIBLE_H__</w:t>
            </w:r>
          </w:p>
        </w:tc>
      </w:tr>
      <w:tr w:rsidR="00454EE1" w:rsidRPr="00454EE1" w14:paraId="5419FAEA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8BD4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30BD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define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__DIVISIBLE_H__</w:t>
            </w:r>
          </w:p>
        </w:tc>
      </w:tr>
      <w:tr w:rsidR="00454EE1" w:rsidRPr="00454EE1" w14:paraId="70F62BC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BCB9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EE90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DBE84B6" w14:textId="77777777" w:rsidR="00454EE1" w:rsidRPr="00454EE1" w:rsidRDefault="00454EE1" w:rsidP="00454EE1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454EE1" w:rsidRPr="00454EE1" w14:paraId="524DA7DD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A868D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A27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454EE1" w:rsidRPr="00454EE1" w14:paraId="2221BC4A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DB410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1771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Check the divisibility of a number upon another number</w:t>
            </w:r>
          </w:p>
        </w:tc>
      </w:tr>
      <w:tr w:rsidR="00454EE1" w:rsidRPr="00454EE1" w14:paraId="5D6E8A7C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1390E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67D36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number which is to be divided</w:t>
            </w:r>
          </w:p>
        </w:tc>
      </w:tr>
      <w:tr w:rsidR="00454EE1" w:rsidRPr="00454EE1" w14:paraId="593BA055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3B05A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16FD3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number which is to be used to divide</w:t>
            </w:r>
          </w:p>
        </w:tc>
      </w:tr>
      <w:tr w:rsidR="00454EE1" w:rsidRPr="00454EE1" w14:paraId="00783046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2BCEF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717C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1 if perfectly divisible</w:t>
            </w:r>
          </w:p>
        </w:tc>
      </w:tr>
      <w:tr w:rsidR="00454EE1" w:rsidRPr="00454EE1" w14:paraId="29C5FA16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08E0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5568B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-1 if divisor is zero</w:t>
            </w:r>
          </w:p>
        </w:tc>
      </w:tr>
      <w:tr w:rsidR="00454EE1" w:rsidRPr="00454EE1" w14:paraId="6EE6BB6E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7E939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AF145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454EE1" w:rsidRPr="00454EE1" w14:paraId="3E70BA50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16339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849B7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454EE1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divisible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number1, </w:t>
            </w:r>
            <w:proofErr w:type="spellStart"/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number2);</w:t>
            </w:r>
          </w:p>
        </w:tc>
      </w:tr>
      <w:tr w:rsidR="00454EE1" w:rsidRPr="00454EE1" w14:paraId="5ED951E1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857D2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DD514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D24262D" w14:textId="77777777" w:rsidR="00454EE1" w:rsidRPr="00454EE1" w:rsidRDefault="00454EE1" w:rsidP="00454EE1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454EE1" w:rsidRPr="00454EE1" w14:paraId="0408D398" w14:textId="77777777" w:rsidTr="00454EE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71428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2031" w14:textId="77777777" w:rsidR="00454EE1" w:rsidRPr="00454EE1" w:rsidRDefault="00454EE1" w:rsidP="00454EE1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454EE1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endif</w:t>
            </w:r>
            <w:r w:rsidRPr="00454EE1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#</w:t>
            </w:r>
            <w:proofErr w:type="spellStart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ifndef</w:t>
            </w:r>
            <w:proofErr w:type="spellEnd"/>
            <w:r w:rsidRPr="00454EE1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 __FACTORIAL_H__ */</w:t>
            </w:r>
          </w:p>
        </w:tc>
      </w:tr>
    </w:tbl>
    <w:p w14:paraId="6E9779F7" w14:textId="67887D25" w:rsidR="00454EE1" w:rsidRDefault="00E67B8A" w:rsidP="00E67B8A">
      <w:pPr>
        <w:pStyle w:val="Heading1"/>
        <w:rPr>
          <w:sz w:val="36"/>
          <w:szCs w:val="36"/>
        </w:rPr>
      </w:pPr>
      <w:bookmarkStart w:id="41" w:name="_Toc51421300"/>
      <w:r>
        <w:rPr>
          <w:sz w:val="36"/>
          <w:szCs w:val="36"/>
        </w:rPr>
        <w:lastRenderedPageBreak/>
        <w:t>Activity 4 – Project Report</w:t>
      </w:r>
      <w:bookmarkEnd w:id="41"/>
    </w:p>
    <w:p w14:paraId="7A35EE46" w14:textId="77777777" w:rsidR="00E67B8A" w:rsidRPr="00E67B8A" w:rsidRDefault="00E67B8A" w:rsidP="00E67B8A"/>
    <w:p w14:paraId="0F465258" w14:textId="791F6DB4" w:rsidR="00E67B8A" w:rsidRPr="00E67B8A" w:rsidRDefault="00E67B8A" w:rsidP="00E67B8A">
      <w:pPr>
        <w:jc w:val="center"/>
        <w:rPr>
          <w:sz w:val="28"/>
          <w:szCs w:val="28"/>
        </w:rPr>
      </w:pPr>
      <w:r w:rsidRPr="00E67B8A">
        <w:rPr>
          <w:sz w:val="28"/>
          <w:szCs w:val="28"/>
        </w:rPr>
        <w:t xml:space="preserve">Project name: </w:t>
      </w:r>
      <w:r w:rsidRPr="00E67B8A">
        <w:rPr>
          <w:b/>
          <w:sz w:val="28"/>
          <w:szCs w:val="28"/>
        </w:rPr>
        <w:t>ADVANCED CALCULATOR</w:t>
      </w:r>
    </w:p>
    <w:p w14:paraId="7692A623" w14:textId="57C3E4FD" w:rsidR="00E67B8A" w:rsidRDefault="00E67B8A" w:rsidP="00E67B8A"/>
    <w:p w14:paraId="1134913C" w14:textId="6E84CD51" w:rsidR="00E67B8A" w:rsidRDefault="00E67B8A" w:rsidP="00E67B8A">
      <w:pPr>
        <w:rPr>
          <w:b/>
          <w:u w:val="single"/>
        </w:rPr>
      </w:pPr>
      <w:r>
        <w:rPr>
          <w:b/>
          <w:u w:val="single"/>
        </w:rPr>
        <w:t>Problem statement</w:t>
      </w:r>
    </w:p>
    <w:p w14:paraId="257508AD" w14:textId="208C176F" w:rsidR="00E67B8A" w:rsidRPr="00E67B8A" w:rsidRDefault="00E67B8A" w:rsidP="00E67B8A">
      <w:r w:rsidRPr="00E67B8A">
        <w:t>Design, develop, test and run a calculator application with both simple and advanced features.</w:t>
      </w:r>
    </w:p>
    <w:p w14:paraId="59FF9E08" w14:textId="470D0C0A" w:rsidR="00E67B8A" w:rsidRDefault="00E67B8A" w:rsidP="00E67B8A">
      <w:pPr>
        <w:jc w:val="center"/>
        <w:rPr>
          <w:b/>
          <w:u w:val="single"/>
        </w:rPr>
      </w:pPr>
    </w:p>
    <w:p w14:paraId="5A93B878" w14:textId="542371B3" w:rsidR="00E67B8A" w:rsidRDefault="00E67B8A" w:rsidP="00E67B8A">
      <w:pPr>
        <w:rPr>
          <w:b/>
          <w:u w:val="single"/>
        </w:rPr>
      </w:pPr>
      <w:r w:rsidRPr="00AB6A30">
        <w:rPr>
          <w:b/>
          <w:u w:val="single"/>
        </w:rPr>
        <w:t>Definition</w:t>
      </w:r>
    </w:p>
    <w:p w14:paraId="6ECDB36C" w14:textId="0271880D" w:rsidR="00E67B8A" w:rsidRDefault="00E67B8A" w:rsidP="00E67B8A">
      <w:r w:rsidRPr="00E67B8A">
        <w:t>Calculator provides simple and advanced mathematical functions in an easy-to-use designed application.</w:t>
      </w:r>
    </w:p>
    <w:p w14:paraId="587D0967" w14:textId="5DA4950B" w:rsidR="00E67B8A" w:rsidRDefault="00E67B8A" w:rsidP="00E67B8A">
      <w:pPr>
        <w:pStyle w:val="ListParagraph"/>
        <w:numPr>
          <w:ilvl w:val="0"/>
          <w:numId w:val="27"/>
        </w:numPr>
      </w:pPr>
      <w:r w:rsidRPr="00E67B8A">
        <w:t>Perform basic calculations such as addition, subtraction, multiplication, and division.</w:t>
      </w:r>
    </w:p>
    <w:p w14:paraId="7B8FEE87" w14:textId="4CA00860" w:rsidR="00E67B8A" w:rsidRDefault="00E67B8A" w:rsidP="00E67B8A">
      <w:pPr>
        <w:pStyle w:val="ListParagraph"/>
        <w:numPr>
          <w:ilvl w:val="0"/>
          <w:numId w:val="27"/>
        </w:numPr>
      </w:pPr>
      <w:r>
        <w:t>Do scientific operations such as logarithmic, factorial and exponential functions.</w:t>
      </w:r>
    </w:p>
    <w:p w14:paraId="326E1D4C" w14:textId="6A2AE108" w:rsidR="00E67B8A" w:rsidRDefault="00E67B8A" w:rsidP="00E67B8A"/>
    <w:p w14:paraId="0A07DCC8" w14:textId="7C9A2DAC" w:rsidR="00E67B8A" w:rsidRDefault="00E67B8A" w:rsidP="00E67B8A">
      <w:pPr>
        <w:pStyle w:val="Heading2"/>
        <w:numPr>
          <w:ilvl w:val="0"/>
          <w:numId w:val="28"/>
        </w:numPr>
        <w:rPr>
          <w:b/>
        </w:rPr>
      </w:pPr>
      <w:bookmarkStart w:id="42" w:name="_Toc51421301"/>
      <w:r w:rsidRPr="00E67B8A">
        <w:rPr>
          <w:b/>
        </w:rPr>
        <w:t>REQUIREMENTS</w:t>
      </w:r>
      <w:bookmarkEnd w:id="42"/>
    </w:p>
    <w:p w14:paraId="41D712CD" w14:textId="77777777" w:rsidR="00021B03" w:rsidRPr="00021B03" w:rsidRDefault="00021B03" w:rsidP="00021B03"/>
    <w:p w14:paraId="2D620C78" w14:textId="180CCD0F" w:rsidR="00E67B8A" w:rsidRPr="00021B03" w:rsidRDefault="00021B03" w:rsidP="00E67B8A">
      <w:pPr>
        <w:rPr>
          <w:b/>
        </w:rPr>
      </w:pPr>
      <w:r w:rsidRPr="00021B03">
        <w:rPr>
          <w:b/>
        </w:rPr>
        <w:t>High level requirements</w:t>
      </w:r>
    </w:p>
    <w:p w14:paraId="3E236E53" w14:textId="77777777" w:rsidR="00021B03" w:rsidRPr="00E67B8A" w:rsidRDefault="00021B03" w:rsidP="00E67B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686"/>
      </w:tblGrid>
      <w:tr w:rsidR="00E67B8A" w14:paraId="094F957C" w14:textId="77777777" w:rsidTr="00021B03">
        <w:tc>
          <w:tcPr>
            <w:tcW w:w="817" w:type="dxa"/>
          </w:tcPr>
          <w:p w14:paraId="6B2A39C1" w14:textId="1582ED14" w:rsidR="00E67B8A" w:rsidRPr="00021B03" w:rsidRDefault="00021B03" w:rsidP="00021B03">
            <w:pPr>
              <w:ind w:firstLine="0"/>
              <w:jc w:val="center"/>
              <w:rPr>
                <w:b/>
              </w:rPr>
            </w:pPr>
            <w:r w:rsidRPr="00021B03">
              <w:rPr>
                <w:b/>
              </w:rPr>
              <w:t>ID</w:t>
            </w:r>
          </w:p>
        </w:tc>
        <w:tc>
          <w:tcPr>
            <w:tcW w:w="3686" w:type="dxa"/>
          </w:tcPr>
          <w:p w14:paraId="4DF69F71" w14:textId="6FDE7B25" w:rsidR="00E67B8A" w:rsidRPr="00021B03" w:rsidRDefault="00021B03" w:rsidP="00021B03">
            <w:pPr>
              <w:ind w:firstLine="0"/>
              <w:jc w:val="center"/>
              <w:rPr>
                <w:b/>
              </w:rPr>
            </w:pPr>
            <w:r w:rsidRPr="00021B03">
              <w:rPr>
                <w:b/>
              </w:rPr>
              <w:t>Description</w:t>
            </w:r>
          </w:p>
        </w:tc>
      </w:tr>
      <w:tr w:rsidR="00E67B8A" w14:paraId="4D193102" w14:textId="77777777" w:rsidTr="00021B03">
        <w:tc>
          <w:tcPr>
            <w:tcW w:w="817" w:type="dxa"/>
          </w:tcPr>
          <w:p w14:paraId="4D266AF2" w14:textId="6B284091" w:rsidR="00E67B8A" w:rsidRDefault="00021B03" w:rsidP="00E67B8A">
            <w:pPr>
              <w:ind w:firstLine="0"/>
            </w:pPr>
            <w:r w:rsidRPr="00021B03">
              <w:t>H01</w:t>
            </w:r>
          </w:p>
        </w:tc>
        <w:tc>
          <w:tcPr>
            <w:tcW w:w="3686" w:type="dxa"/>
          </w:tcPr>
          <w:p w14:paraId="55E1A8E5" w14:textId="1C3F00E9" w:rsidR="00E67B8A" w:rsidRDefault="00021B03" w:rsidP="00E67B8A">
            <w:pPr>
              <w:ind w:firstLine="0"/>
            </w:pPr>
            <w:r w:rsidRPr="00021B03">
              <w:t>Basic operations</w:t>
            </w:r>
          </w:p>
        </w:tc>
      </w:tr>
      <w:tr w:rsidR="00E67B8A" w14:paraId="1E150549" w14:textId="77777777" w:rsidTr="00021B03">
        <w:tc>
          <w:tcPr>
            <w:tcW w:w="817" w:type="dxa"/>
          </w:tcPr>
          <w:p w14:paraId="5A79EF12" w14:textId="4043791A" w:rsidR="00E67B8A" w:rsidRDefault="00021B03" w:rsidP="00E67B8A">
            <w:pPr>
              <w:ind w:firstLine="0"/>
            </w:pPr>
            <w:r>
              <w:t>H02</w:t>
            </w:r>
          </w:p>
        </w:tc>
        <w:tc>
          <w:tcPr>
            <w:tcW w:w="3686" w:type="dxa"/>
          </w:tcPr>
          <w:p w14:paraId="12D55B1C" w14:textId="4A08CD2A" w:rsidR="00E67B8A" w:rsidRDefault="00021B03" w:rsidP="00E67B8A">
            <w:pPr>
              <w:ind w:firstLine="0"/>
            </w:pPr>
            <w:r w:rsidRPr="00021B03">
              <w:t>Advanced operations</w:t>
            </w:r>
          </w:p>
        </w:tc>
      </w:tr>
      <w:tr w:rsidR="00E67B8A" w14:paraId="14B73FDC" w14:textId="77777777" w:rsidTr="00021B03">
        <w:tc>
          <w:tcPr>
            <w:tcW w:w="817" w:type="dxa"/>
          </w:tcPr>
          <w:p w14:paraId="27787945" w14:textId="3948D181" w:rsidR="00E67B8A" w:rsidRDefault="00021B03" w:rsidP="00E67B8A">
            <w:pPr>
              <w:ind w:firstLine="0"/>
            </w:pPr>
            <w:r>
              <w:t>H03</w:t>
            </w:r>
          </w:p>
        </w:tc>
        <w:tc>
          <w:tcPr>
            <w:tcW w:w="3686" w:type="dxa"/>
          </w:tcPr>
          <w:p w14:paraId="53D104F0" w14:textId="79F21F6D" w:rsidR="00E67B8A" w:rsidRDefault="00021B03" w:rsidP="00E67B8A">
            <w:pPr>
              <w:ind w:firstLine="0"/>
            </w:pPr>
            <w:r w:rsidRPr="00021B03">
              <w:t>Report invalid operations</w:t>
            </w:r>
          </w:p>
        </w:tc>
      </w:tr>
      <w:tr w:rsidR="00021B03" w14:paraId="58E74948" w14:textId="77777777" w:rsidTr="00021B03">
        <w:tc>
          <w:tcPr>
            <w:tcW w:w="817" w:type="dxa"/>
          </w:tcPr>
          <w:p w14:paraId="3C286A3C" w14:textId="20EB668A" w:rsidR="00021B03" w:rsidRDefault="00021B03" w:rsidP="00E67B8A">
            <w:pPr>
              <w:ind w:firstLine="0"/>
            </w:pPr>
            <w:r>
              <w:t>H04</w:t>
            </w:r>
          </w:p>
        </w:tc>
        <w:tc>
          <w:tcPr>
            <w:tcW w:w="3686" w:type="dxa"/>
          </w:tcPr>
          <w:p w14:paraId="75805FC7" w14:textId="1A45C6CD" w:rsidR="00021B03" w:rsidRDefault="00021B03" w:rsidP="00E67B8A">
            <w:pPr>
              <w:ind w:firstLine="0"/>
            </w:pPr>
            <w:r w:rsidRPr="00021B03">
              <w:t>Report invalid inputs</w:t>
            </w:r>
          </w:p>
        </w:tc>
      </w:tr>
    </w:tbl>
    <w:p w14:paraId="4A38869C" w14:textId="6A5EF509" w:rsidR="00021B03" w:rsidRPr="00E67B8A" w:rsidRDefault="00021B03" w:rsidP="00021B03">
      <w:pPr>
        <w:ind w:firstLine="0"/>
      </w:pPr>
    </w:p>
    <w:p w14:paraId="5CDFCD9B" w14:textId="408E353C" w:rsidR="00021B03" w:rsidRDefault="00021B03" w:rsidP="00021B03">
      <w:pPr>
        <w:rPr>
          <w:b/>
        </w:rPr>
      </w:pPr>
      <w:r>
        <w:rPr>
          <w:b/>
        </w:rPr>
        <w:t>Low</w:t>
      </w:r>
      <w:r w:rsidRPr="00021B03">
        <w:rPr>
          <w:b/>
        </w:rPr>
        <w:t xml:space="preserve"> level requirements</w:t>
      </w:r>
    </w:p>
    <w:p w14:paraId="2A9D1CAF" w14:textId="4D2EAAD3" w:rsidR="00021B03" w:rsidRDefault="00021B03" w:rsidP="00021B03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9569"/>
      </w:tblGrid>
      <w:tr w:rsidR="00021B03" w14:paraId="6AA654FB" w14:textId="77777777" w:rsidTr="00021B03">
        <w:tc>
          <w:tcPr>
            <w:tcW w:w="817" w:type="dxa"/>
          </w:tcPr>
          <w:p w14:paraId="2ECE63E3" w14:textId="2164699C" w:rsidR="00021B03" w:rsidRDefault="00021B03" w:rsidP="00021B0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9569" w:type="dxa"/>
          </w:tcPr>
          <w:p w14:paraId="3EDACAE4" w14:textId="3E272B11" w:rsidR="00021B03" w:rsidRDefault="00021B03" w:rsidP="00021B0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1B03" w14:paraId="0439E517" w14:textId="77777777" w:rsidTr="00021B03">
        <w:tc>
          <w:tcPr>
            <w:tcW w:w="817" w:type="dxa"/>
          </w:tcPr>
          <w:p w14:paraId="0A171E51" w14:textId="182D852E" w:rsidR="00021B03" w:rsidRPr="00021B03" w:rsidRDefault="00021B03" w:rsidP="00021B03">
            <w:pPr>
              <w:ind w:firstLine="0"/>
            </w:pPr>
            <w:r w:rsidRPr="00021B03">
              <w:t>L01</w:t>
            </w:r>
          </w:p>
        </w:tc>
        <w:tc>
          <w:tcPr>
            <w:tcW w:w="9569" w:type="dxa"/>
          </w:tcPr>
          <w:p w14:paraId="33F2C9F1" w14:textId="78F6C3BF" w:rsidR="00021B03" w:rsidRPr="00021B03" w:rsidRDefault="00021B03" w:rsidP="00021B03">
            <w:pPr>
              <w:ind w:firstLine="0"/>
            </w:pPr>
            <w:r w:rsidRPr="00021B03">
              <w:t>Codes for addition, subtraction, multiplication and division</w:t>
            </w:r>
          </w:p>
        </w:tc>
      </w:tr>
      <w:tr w:rsidR="00021B03" w14:paraId="6D33DA7E" w14:textId="77777777" w:rsidTr="00021B03">
        <w:tc>
          <w:tcPr>
            <w:tcW w:w="817" w:type="dxa"/>
          </w:tcPr>
          <w:p w14:paraId="3C166239" w14:textId="6D774768" w:rsidR="00021B03" w:rsidRPr="00021B03" w:rsidRDefault="00021B03" w:rsidP="00021B03">
            <w:pPr>
              <w:ind w:firstLine="0"/>
            </w:pPr>
            <w:r w:rsidRPr="00021B03">
              <w:t>L02</w:t>
            </w:r>
          </w:p>
        </w:tc>
        <w:tc>
          <w:tcPr>
            <w:tcW w:w="9569" w:type="dxa"/>
          </w:tcPr>
          <w:p w14:paraId="41C2E765" w14:textId="59C940A8" w:rsidR="00021B03" w:rsidRPr="00021B03" w:rsidRDefault="00021B03" w:rsidP="00021B03">
            <w:pPr>
              <w:ind w:firstLine="0"/>
            </w:pPr>
            <w:r w:rsidRPr="00021B03">
              <w:t>Codes for modulo, factorial, power, antilogarithm, common logarithm, natural logarithm, absolute value, inverse, square root, square &amp; cube</w:t>
            </w:r>
          </w:p>
        </w:tc>
      </w:tr>
      <w:tr w:rsidR="00021B03" w14:paraId="7C4C7E0C" w14:textId="77777777" w:rsidTr="00021B03">
        <w:tc>
          <w:tcPr>
            <w:tcW w:w="817" w:type="dxa"/>
          </w:tcPr>
          <w:p w14:paraId="7951F494" w14:textId="4BC87556" w:rsidR="00021B03" w:rsidRPr="00021B03" w:rsidRDefault="00021B03" w:rsidP="00021B03">
            <w:pPr>
              <w:ind w:firstLine="0"/>
            </w:pPr>
            <w:r w:rsidRPr="00021B03">
              <w:t>L03</w:t>
            </w:r>
          </w:p>
        </w:tc>
        <w:tc>
          <w:tcPr>
            <w:tcW w:w="9569" w:type="dxa"/>
          </w:tcPr>
          <w:p w14:paraId="5820C5AE" w14:textId="6CA87019" w:rsidR="00021B03" w:rsidRPr="00021B03" w:rsidRDefault="00021B03" w:rsidP="00021B03">
            <w:pPr>
              <w:ind w:firstLine="0"/>
            </w:pPr>
            <w:r w:rsidRPr="00021B03">
              <w:t>Codes to display a message reporting invalid operation</w:t>
            </w:r>
          </w:p>
        </w:tc>
      </w:tr>
      <w:tr w:rsidR="00021B03" w14:paraId="06E29999" w14:textId="77777777" w:rsidTr="00021B03">
        <w:tc>
          <w:tcPr>
            <w:tcW w:w="817" w:type="dxa"/>
          </w:tcPr>
          <w:p w14:paraId="1D8C8A66" w14:textId="14FB38B0" w:rsidR="00021B03" w:rsidRPr="00021B03" w:rsidRDefault="00021B03" w:rsidP="00021B03">
            <w:pPr>
              <w:ind w:firstLine="0"/>
            </w:pPr>
            <w:r w:rsidRPr="00021B03">
              <w:t>L04</w:t>
            </w:r>
          </w:p>
        </w:tc>
        <w:tc>
          <w:tcPr>
            <w:tcW w:w="9569" w:type="dxa"/>
          </w:tcPr>
          <w:p w14:paraId="33A61E3B" w14:textId="24900B7C" w:rsidR="00021B03" w:rsidRPr="00021B03" w:rsidRDefault="00021B03" w:rsidP="00021B03">
            <w:pPr>
              <w:ind w:firstLine="0"/>
            </w:pPr>
            <w:r w:rsidRPr="00021B03">
              <w:t>Codes to reject unexpected inputs and try again</w:t>
            </w:r>
          </w:p>
        </w:tc>
      </w:tr>
    </w:tbl>
    <w:p w14:paraId="374C7C9E" w14:textId="5757C816" w:rsidR="00021B03" w:rsidRDefault="00021B03" w:rsidP="00021B03">
      <w:pPr>
        <w:pStyle w:val="Heading2"/>
        <w:rPr>
          <w:rFonts w:ascii="Calibri" w:hAnsi="Calibri"/>
          <w:b/>
          <w:sz w:val="22"/>
          <w:szCs w:val="22"/>
        </w:rPr>
      </w:pPr>
    </w:p>
    <w:p w14:paraId="5DA3D6BF" w14:textId="77777777" w:rsidR="00021B03" w:rsidRDefault="00021B03">
      <w:pPr>
        <w:ind w:firstLine="0"/>
        <w:rPr>
          <w:b/>
        </w:rPr>
      </w:pPr>
      <w:r>
        <w:rPr>
          <w:b/>
        </w:rPr>
        <w:br w:type="page"/>
      </w:r>
    </w:p>
    <w:p w14:paraId="071BFA23" w14:textId="0F6F731C" w:rsidR="00021B03" w:rsidRDefault="00021B03" w:rsidP="00021B03">
      <w:pPr>
        <w:pStyle w:val="Heading2"/>
        <w:numPr>
          <w:ilvl w:val="0"/>
          <w:numId w:val="28"/>
        </w:numPr>
        <w:rPr>
          <w:b/>
        </w:rPr>
      </w:pPr>
      <w:bookmarkStart w:id="43" w:name="_Toc51421302"/>
      <w:r>
        <w:rPr>
          <w:b/>
        </w:rPr>
        <w:lastRenderedPageBreak/>
        <w:t>DESIGN</w:t>
      </w:r>
      <w:bookmarkEnd w:id="43"/>
    </w:p>
    <w:p w14:paraId="419FA29C" w14:textId="5BA31398" w:rsidR="00021B03" w:rsidRDefault="00021B03" w:rsidP="00021B03"/>
    <w:p w14:paraId="1A33A6DB" w14:textId="5CDE6452" w:rsidR="00021B03" w:rsidRPr="00021B03" w:rsidRDefault="00021B03" w:rsidP="00021B03">
      <w:r>
        <w:rPr>
          <w:noProof/>
        </w:rPr>
        <w:drawing>
          <wp:inline distT="0" distB="0" distL="0" distR="0" wp14:anchorId="5ABB83FD" wp14:editId="15745600">
            <wp:extent cx="6457950" cy="6125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lowch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D54" w14:textId="5CE9A0D4" w:rsidR="00021B03" w:rsidRDefault="00021B03" w:rsidP="00021B03"/>
    <w:p w14:paraId="09CBDEED" w14:textId="77777777" w:rsidR="00021B03" w:rsidRPr="00021B03" w:rsidRDefault="00021B03" w:rsidP="00021B03"/>
    <w:p w14:paraId="36ED610D" w14:textId="77777777" w:rsidR="00E67B8A" w:rsidRDefault="00E67B8A" w:rsidP="00E67B8A">
      <w:pPr>
        <w:rPr>
          <w:b/>
          <w:u w:val="single"/>
        </w:rPr>
      </w:pPr>
    </w:p>
    <w:p w14:paraId="2CA9FB0D" w14:textId="5B5823C3" w:rsidR="00E67B8A" w:rsidRDefault="00E67B8A" w:rsidP="00E67B8A">
      <w:pPr>
        <w:rPr>
          <w:b/>
          <w:u w:val="single"/>
        </w:rPr>
      </w:pPr>
    </w:p>
    <w:p w14:paraId="5F60D78A" w14:textId="59F61753" w:rsidR="00FA2573" w:rsidRDefault="00FA2573">
      <w:pPr>
        <w:ind w:firstLine="0"/>
      </w:pPr>
      <w:r>
        <w:br w:type="page"/>
      </w:r>
    </w:p>
    <w:p w14:paraId="50E9ADE8" w14:textId="66F2AFA1" w:rsidR="00E67B8A" w:rsidRDefault="00FA2573" w:rsidP="00FA2573">
      <w:pPr>
        <w:pStyle w:val="Heading2"/>
        <w:numPr>
          <w:ilvl w:val="0"/>
          <w:numId w:val="28"/>
        </w:numPr>
        <w:rPr>
          <w:b/>
        </w:rPr>
      </w:pPr>
      <w:bookmarkStart w:id="44" w:name="_Toc51421303"/>
      <w:r w:rsidRPr="00FA2573">
        <w:rPr>
          <w:b/>
        </w:rPr>
        <w:lastRenderedPageBreak/>
        <w:t>TEST PLAN</w:t>
      </w:r>
      <w:bookmarkEnd w:id="44"/>
    </w:p>
    <w:p w14:paraId="0748A8FB" w14:textId="5C44746D" w:rsidR="00FA2573" w:rsidRDefault="00FA2573" w:rsidP="00FA25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483"/>
        <w:gridCol w:w="2407"/>
        <w:gridCol w:w="1484"/>
        <w:gridCol w:w="1484"/>
        <w:gridCol w:w="1484"/>
      </w:tblGrid>
      <w:tr w:rsidR="00FA2573" w14:paraId="69A332DC" w14:textId="77777777" w:rsidTr="00FA2573">
        <w:tc>
          <w:tcPr>
            <w:tcW w:w="1483" w:type="dxa"/>
          </w:tcPr>
          <w:p w14:paraId="1C9A9BB2" w14:textId="10DE2D5A" w:rsidR="00FA2573" w:rsidRPr="00FA2573" w:rsidRDefault="00FA2573" w:rsidP="00FA2573">
            <w:pPr>
              <w:ind w:firstLine="0"/>
              <w:rPr>
                <w:b/>
              </w:rPr>
            </w:pPr>
            <w:r w:rsidRPr="00FA2573">
              <w:rPr>
                <w:b/>
              </w:rPr>
              <w:t>ID</w:t>
            </w:r>
          </w:p>
        </w:tc>
        <w:tc>
          <w:tcPr>
            <w:tcW w:w="1483" w:type="dxa"/>
          </w:tcPr>
          <w:p w14:paraId="7253CEE8" w14:textId="2F1CEC21" w:rsidR="00FA2573" w:rsidRDefault="00FA2573" w:rsidP="00FA2573">
            <w:pPr>
              <w:ind w:firstLine="0"/>
            </w:pPr>
            <w:r w:rsidRPr="00FA2573">
              <w:t>Description</w:t>
            </w:r>
          </w:p>
        </w:tc>
        <w:tc>
          <w:tcPr>
            <w:tcW w:w="1484" w:type="dxa"/>
          </w:tcPr>
          <w:p w14:paraId="143592EB" w14:textId="54881BF1" w:rsidR="00FA2573" w:rsidRDefault="00FA2573" w:rsidP="00FA2573">
            <w:pPr>
              <w:ind w:firstLine="0"/>
            </w:pPr>
            <w:r w:rsidRPr="00FA2573">
              <w:t>Precondition</w:t>
            </w:r>
          </w:p>
        </w:tc>
        <w:tc>
          <w:tcPr>
            <w:tcW w:w="1484" w:type="dxa"/>
          </w:tcPr>
          <w:p w14:paraId="665205EE" w14:textId="10CFBE9E" w:rsidR="00FA2573" w:rsidRDefault="00FA2573" w:rsidP="00FA2573">
            <w:pPr>
              <w:ind w:firstLine="0"/>
            </w:pPr>
            <w:r w:rsidRPr="00FA2573">
              <w:t>Expected input</w:t>
            </w:r>
          </w:p>
        </w:tc>
        <w:tc>
          <w:tcPr>
            <w:tcW w:w="1484" w:type="dxa"/>
          </w:tcPr>
          <w:p w14:paraId="73BA5D04" w14:textId="198BF60D" w:rsidR="00FA2573" w:rsidRDefault="00FA2573" w:rsidP="00FA2573">
            <w:pPr>
              <w:ind w:firstLine="0"/>
            </w:pPr>
            <w:r w:rsidRPr="00FA2573">
              <w:t>Expected output</w:t>
            </w:r>
          </w:p>
        </w:tc>
        <w:tc>
          <w:tcPr>
            <w:tcW w:w="1484" w:type="dxa"/>
          </w:tcPr>
          <w:p w14:paraId="4F8F4F53" w14:textId="78B630BD" w:rsidR="00FA2573" w:rsidRDefault="00FA2573" w:rsidP="00FA2573">
            <w:pPr>
              <w:ind w:firstLine="0"/>
            </w:pPr>
            <w:r w:rsidRPr="00FA2573">
              <w:t>Actual output</w:t>
            </w:r>
          </w:p>
        </w:tc>
      </w:tr>
      <w:tr w:rsidR="00FA2573" w14:paraId="5B7880E2" w14:textId="77777777" w:rsidTr="00FA2573">
        <w:tc>
          <w:tcPr>
            <w:tcW w:w="1483" w:type="dxa"/>
          </w:tcPr>
          <w:p w14:paraId="34E2FE76" w14:textId="05112B2C" w:rsidR="00FA2573" w:rsidRDefault="00FA2573" w:rsidP="00FA2573">
            <w:pPr>
              <w:ind w:firstLine="0"/>
            </w:pPr>
            <w:r>
              <w:t>H01</w:t>
            </w:r>
          </w:p>
        </w:tc>
        <w:tc>
          <w:tcPr>
            <w:tcW w:w="1483" w:type="dxa"/>
          </w:tcPr>
          <w:p w14:paraId="0348B4DC" w14:textId="314240EA" w:rsidR="00FA2573" w:rsidRDefault="00FA2573" w:rsidP="00FA2573">
            <w:pPr>
              <w:ind w:firstLine="0"/>
            </w:pPr>
            <w:r w:rsidRPr="00FA2573">
              <w:t>Basic operations</w:t>
            </w:r>
          </w:p>
        </w:tc>
        <w:tc>
          <w:tcPr>
            <w:tcW w:w="1484" w:type="dxa"/>
          </w:tcPr>
          <w:p w14:paraId="174F140C" w14:textId="5B696B43" w:rsidR="00FA2573" w:rsidRDefault="00FA2573" w:rsidP="00FA2573">
            <w:pPr>
              <w:ind w:firstLine="0"/>
            </w:pPr>
            <w:r w:rsidRPr="00FA2573">
              <w:t>Operation number entered must be between 1 and 4</w:t>
            </w:r>
          </w:p>
        </w:tc>
        <w:tc>
          <w:tcPr>
            <w:tcW w:w="1484" w:type="dxa"/>
          </w:tcPr>
          <w:p w14:paraId="4FC0C5B6" w14:textId="59CFE781" w:rsidR="00FA2573" w:rsidRDefault="00FA2573" w:rsidP="00FA2573">
            <w:pPr>
              <w:ind w:firstLine="0"/>
            </w:pPr>
            <w:r w:rsidRPr="00FA2573">
              <w:t>4</w:t>
            </w:r>
          </w:p>
        </w:tc>
        <w:tc>
          <w:tcPr>
            <w:tcW w:w="1484" w:type="dxa"/>
          </w:tcPr>
          <w:p w14:paraId="316DAE2F" w14:textId="243A1FD8" w:rsidR="00FA2573" w:rsidRDefault="00FA2573" w:rsidP="00FA2573">
            <w:pPr>
              <w:ind w:firstLine="0"/>
            </w:pPr>
            <w:r w:rsidRPr="00FA2573">
              <w:t>Division</w:t>
            </w:r>
          </w:p>
        </w:tc>
        <w:tc>
          <w:tcPr>
            <w:tcW w:w="1484" w:type="dxa"/>
          </w:tcPr>
          <w:p w14:paraId="57C01D76" w14:textId="4F2B44C9" w:rsidR="00FA2573" w:rsidRDefault="00FA2573" w:rsidP="00FA2573">
            <w:pPr>
              <w:ind w:firstLine="0"/>
            </w:pPr>
            <w:r w:rsidRPr="00FA2573">
              <w:t>Division</w:t>
            </w:r>
          </w:p>
        </w:tc>
      </w:tr>
      <w:tr w:rsidR="00FA2573" w14:paraId="37BD5F1D" w14:textId="77777777" w:rsidTr="00FA2573">
        <w:tc>
          <w:tcPr>
            <w:tcW w:w="1483" w:type="dxa"/>
          </w:tcPr>
          <w:p w14:paraId="38F53911" w14:textId="0A4BB62B" w:rsidR="00FA2573" w:rsidRDefault="00FA2573" w:rsidP="00FA2573">
            <w:pPr>
              <w:ind w:firstLine="0"/>
            </w:pPr>
            <w:r>
              <w:t>H02</w:t>
            </w:r>
          </w:p>
        </w:tc>
        <w:tc>
          <w:tcPr>
            <w:tcW w:w="1483" w:type="dxa"/>
          </w:tcPr>
          <w:p w14:paraId="329B16AC" w14:textId="1128E01E" w:rsidR="00FA2573" w:rsidRDefault="00FA2573" w:rsidP="00FA2573">
            <w:pPr>
              <w:ind w:firstLine="0"/>
            </w:pPr>
            <w:r w:rsidRPr="00FA2573">
              <w:t>Advanced operations</w:t>
            </w:r>
          </w:p>
        </w:tc>
        <w:tc>
          <w:tcPr>
            <w:tcW w:w="1484" w:type="dxa"/>
          </w:tcPr>
          <w:p w14:paraId="02C181A1" w14:textId="283B6583" w:rsidR="00FA2573" w:rsidRDefault="00FA2573" w:rsidP="00FA2573">
            <w:pPr>
              <w:ind w:firstLine="0"/>
            </w:pPr>
            <w:r w:rsidRPr="00FA2573">
              <w:t>Operation number entered must be between 5 and 15</w:t>
            </w:r>
          </w:p>
        </w:tc>
        <w:tc>
          <w:tcPr>
            <w:tcW w:w="1484" w:type="dxa"/>
          </w:tcPr>
          <w:p w14:paraId="5496B95B" w14:textId="78C3432C" w:rsidR="00FA2573" w:rsidRDefault="00FA2573" w:rsidP="00FA2573">
            <w:pPr>
              <w:ind w:firstLine="0"/>
            </w:pPr>
            <w:r>
              <w:t>9</w:t>
            </w:r>
          </w:p>
        </w:tc>
        <w:tc>
          <w:tcPr>
            <w:tcW w:w="1484" w:type="dxa"/>
          </w:tcPr>
          <w:p w14:paraId="3551B6EC" w14:textId="3D3D341B" w:rsidR="00FA2573" w:rsidRDefault="00FA2573" w:rsidP="00FA2573">
            <w:pPr>
              <w:ind w:firstLine="0"/>
            </w:pPr>
            <w:r w:rsidRPr="00FA2573">
              <w:t>Common Logarithm</w:t>
            </w:r>
          </w:p>
        </w:tc>
        <w:tc>
          <w:tcPr>
            <w:tcW w:w="1484" w:type="dxa"/>
          </w:tcPr>
          <w:p w14:paraId="1AE34491" w14:textId="3868604C" w:rsidR="00FA2573" w:rsidRDefault="00FA2573" w:rsidP="00FA2573">
            <w:pPr>
              <w:ind w:firstLine="0"/>
            </w:pPr>
            <w:r w:rsidRPr="00FA2573">
              <w:t>Common Logarithm</w:t>
            </w:r>
          </w:p>
        </w:tc>
      </w:tr>
      <w:tr w:rsidR="00FA2573" w14:paraId="48127211" w14:textId="77777777" w:rsidTr="00FA2573">
        <w:tc>
          <w:tcPr>
            <w:tcW w:w="1483" w:type="dxa"/>
          </w:tcPr>
          <w:p w14:paraId="76F6A171" w14:textId="1E2BD0E5" w:rsidR="00FA2573" w:rsidRDefault="00FA2573" w:rsidP="00FA2573">
            <w:pPr>
              <w:ind w:firstLine="0"/>
            </w:pPr>
            <w:r>
              <w:t>H03</w:t>
            </w:r>
          </w:p>
        </w:tc>
        <w:tc>
          <w:tcPr>
            <w:tcW w:w="1483" w:type="dxa"/>
          </w:tcPr>
          <w:p w14:paraId="6E9C57F2" w14:textId="254ABDB3" w:rsidR="00FA2573" w:rsidRDefault="00FA2573" w:rsidP="00FA2573">
            <w:pPr>
              <w:ind w:firstLine="0"/>
            </w:pPr>
            <w:r w:rsidRPr="00FA2573">
              <w:t>Report invalid operations</w:t>
            </w:r>
          </w:p>
        </w:tc>
        <w:tc>
          <w:tcPr>
            <w:tcW w:w="1484" w:type="dxa"/>
          </w:tcPr>
          <w:p w14:paraId="7EE6CE54" w14:textId="089119E9" w:rsidR="00FA2573" w:rsidRDefault="00FA2573" w:rsidP="00FA2573">
            <w:pPr>
              <w:ind w:firstLine="0"/>
            </w:pPr>
            <w:r w:rsidRPr="00FA2573">
              <w:t>Operation number entered must not be between 1 and 16</w:t>
            </w:r>
          </w:p>
        </w:tc>
        <w:tc>
          <w:tcPr>
            <w:tcW w:w="1484" w:type="dxa"/>
          </w:tcPr>
          <w:p w14:paraId="7786709C" w14:textId="1F385725" w:rsidR="00FA2573" w:rsidRDefault="00FA2573" w:rsidP="00FA2573">
            <w:pPr>
              <w:ind w:firstLine="0"/>
            </w:pPr>
            <w:r>
              <w:t>20</w:t>
            </w:r>
          </w:p>
        </w:tc>
        <w:tc>
          <w:tcPr>
            <w:tcW w:w="1484" w:type="dxa"/>
          </w:tcPr>
          <w:p w14:paraId="7B9B19DD" w14:textId="7A71785F" w:rsidR="00FA2573" w:rsidRDefault="00FA2573" w:rsidP="00FA2573">
            <w:pPr>
              <w:ind w:firstLine="0"/>
            </w:pPr>
            <w:r w:rsidRPr="00FA2573">
              <w:t>Invalid operation</w:t>
            </w:r>
          </w:p>
        </w:tc>
        <w:tc>
          <w:tcPr>
            <w:tcW w:w="1484" w:type="dxa"/>
          </w:tcPr>
          <w:p w14:paraId="083C239B" w14:textId="369E4FF6" w:rsidR="00FA2573" w:rsidRDefault="00FA2573" w:rsidP="00FA2573">
            <w:pPr>
              <w:ind w:firstLine="0"/>
            </w:pPr>
            <w:r w:rsidRPr="00FA2573">
              <w:t>Invalid operation</w:t>
            </w:r>
          </w:p>
        </w:tc>
      </w:tr>
      <w:tr w:rsidR="00FA2573" w14:paraId="229B7CE8" w14:textId="77777777" w:rsidTr="00FA2573">
        <w:tc>
          <w:tcPr>
            <w:tcW w:w="1483" w:type="dxa"/>
          </w:tcPr>
          <w:p w14:paraId="06AEE3F3" w14:textId="70C4D97E" w:rsidR="00FA2573" w:rsidRDefault="00FA2573" w:rsidP="00FA2573">
            <w:pPr>
              <w:ind w:firstLine="0"/>
            </w:pPr>
            <w:r>
              <w:t>H04</w:t>
            </w:r>
          </w:p>
        </w:tc>
        <w:tc>
          <w:tcPr>
            <w:tcW w:w="1483" w:type="dxa"/>
          </w:tcPr>
          <w:p w14:paraId="7E6B98B9" w14:textId="2A89B981" w:rsidR="00FA2573" w:rsidRDefault="00FA2573" w:rsidP="00FA2573">
            <w:pPr>
              <w:ind w:firstLine="0"/>
            </w:pPr>
            <w:r w:rsidRPr="00FA2573">
              <w:t>Report invalid inputs</w:t>
            </w:r>
          </w:p>
        </w:tc>
        <w:tc>
          <w:tcPr>
            <w:tcW w:w="1484" w:type="dxa"/>
          </w:tcPr>
          <w:p w14:paraId="00CEDAEF" w14:textId="068C2D5C" w:rsidR="00FA2573" w:rsidRDefault="00FA2573" w:rsidP="00FA2573">
            <w:pPr>
              <w:ind w:firstLine="0"/>
            </w:pPr>
            <w:r w:rsidRPr="00FA2573">
              <w:t>Size of operand(s) entered exceeds the size of type of operand(s)</w:t>
            </w:r>
          </w:p>
        </w:tc>
        <w:tc>
          <w:tcPr>
            <w:tcW w:w="1484" w:type="dxa"/>
          </w:tcPr>
          <w:p w14:paraId="1AB1C1B1" w14:textId="3F59485C" w:rsidR="00FA2573" w:rsidRDefault="00FA2573" w:rsidP="00FA2573">
            <w:pPr>
              <w:ind w:firstLine="0"/>
            </w:pPr>
            <w:r w:rsidRPr="00FA2573">
              <w:t>3.5e+38</w:t>
            </w:r>
          </w:p>
        </w:tc>
        <w:tc>
          <w:tcPr>
            <w:tcW w:w="1484" w:type="dxa"/>
          </w:tcPr>
          <w:p w14:paraId="306065FD" w14:textId="1D97B7C2" w:rsidR="00FA2573" w:rsidRDefault="00FA2573" w:rsidP="00FA2573">
            <w:pPr>
              <w:ind w:firstLine="0"/>
            </w:pPr>
            <w:r>
              <w:t>3</w:t>
            </w:r>
            <w:r w:rsidRPr="00FA2573">
              <w:t>.5e+38</w:t>
            </w:r>
          </w:p>
        </w:tc>
        <w:tc>
          <w:tcPr>
            <w:tcW w:w="1484" w:type="dxa"/>
          </w:tcPr>
          <w:p w14:paraId="7D357336" w14:textId="474C8268" w:rsidR="00FA2573" w:rsidRDefault="00FA2573" w:rsidP="00FA2573">
            <w:pPr>
              <w:ind w:firstLine="0"/>
            </w:pPr>
            <w:r w:rsidRPr="00FA2573">
              <w:t>Size exceeded</w:t>
            </w:r>
          </w:p>
        </w:tc>
      </w:tr>
      <w:tr w:rsidR="00FA2573" w14:paraId="64786E2F" w14:textId="77777777" w:rsidTr="00FA2573">
        <w:tc>
          <w:tcPr>
            <w:tcW w:w="1483" w:type="dxa"/>
          </w:tcPr>
          <w:p w14:paraId="42138721" w14:textId="1E2EF948" w:rsidR="00FA2573" w:rsidRDefault="00FA2573" w:rsidP="00FA2573">
            <w:pPr>
              <w:ind w:firstLine="0"/>
            </w:pPr>
            <w:r>
              <w:t>H04</w:t>
            </w:r>
          </w:p>
        </w:tc>
        <w:tc>
          <w:tcPr>
            <w:tcW w:w="1483" w:type="dxa"/>
          </w:tcPr>
          <w:p w14:paraId="0233D555" w14:textId="4B05078D" w:rsidR="00FA2573" w:rsidRDefault="00FA2573" w:rsidP="00FA2573">
            <w:pPr>
              <w:ind w:firstLine="0"/>
            </w:pPr>
            <w:r w:rsidRPr="00FA2573">
              <w:t>Report invalid inputs</w:t>
            </w:r>
          </w:p>
        </w:tc>
        <w:tc>
          <w:tcPr>
            <w:tcW w:w="1484" w:type="dxa"/>
          </w:tcPr>
          <w:p w14:paraId="198BD747" w14:textId="65EEAD30" w:rsidR="00FA2573" w:rsidRDefault="00FA2573" w:rsidP="00FA2573">
            <w:pPr>
              <w:ind w:firstLine="0"/>
            </w:pPr>
            <w:r w:rsidRPr="00FA2573">
              <w:t>Size of result of an operation exceeds the size for which it is defined</w:t>
            </w:r>
          </w:p>
        </w:tc>
        <w:tc>
          <w:tcPr>
            <w:tcW w:w="1484" w:type="dxa"/>
          </w:tcPr>
          <w:p w14:paraId="24CE7785" w14:textId="5A207784" w:rsidR="00FA2573" w:rsidRDefault="00FA2573" w:rsidP="00FA2573">
            <w:pPr>
              <w:ind w:firstLine="0"/>
            </w:pPr>
            <w:proofErr w:type="gramStart"/>
            <w:r w:rsidRPr="00FA2573">
              <w:t>factorial(</w:t>
            </w:r>
            <w:proofErr w:type="gramEnd"/>
            <w:r w:rsidRPr="00FA2573">
              <w:t>20)</w:t>
            </w:r>
          </w:p>
        </w:tc>
        <w:tc>
          <w:tcPr>
            <w:tcW w:w="1484" w:type="dxa"/>
          </w:tcPr>
          <w:p w14:paraId="1FCBE0B1" w14:textId="5662E093" w:rsidR="00FA2573" w:rsidRDefault="00FA2573" w:rsidP="00FA2573">
            <w:pPr>
              <w:ind w:firstLine="0"/>
            </w:pPr>
            <w:r w:rsidRPr="00FA2573">
              <w:t>2.4e+18</w:t>
            </w:r>
          </w:p>
        </w:tc>
        <w:tc>
          <w:tcPr>
            <w:tcW w:w="1484" w:type="dxa"/>
          </w:tcPr>
          <w:p w14:paraId="6B77A2B1" w14:textId="2143BF94" w:rsidR="00FA2573" w:rsidRDefault="00FA2573" w:rsidP="00FA2573">
            <w:pPr>
              <w:ind w:firstLine="0"/>
            </w:pPr>
            <w:r w:rsidRPr="00FA2573">
              <w:t>Size exceeded</w:t>
            </w:r>
          </w:p>
        </w:tc>
      </w:tr>
      <w:tr w:rsidR="00FA2573" w14:paraId="08D2D1F2" w14:textId="77777777" w:rsidTr="00FA2573">
        <w:tc>
          <w:tcPr>
            <w:tcW w:w="1483" w:type="dxa"/>
          </w:tcPr>
          <w:p w14:paraId="545F8C11" w14:textId="01FD9B6F" w:rsidR="00FA2573" w:rsidRDefault="00FA2573" w:rsidP="00FA2573">
            <w:pPr>
              <w:ind w:firstLine="0"/>
            </w:pPr>
            <w:r>
              <w:t>H04</w:t>
            </w:r>
          </w:p>
        </w:tc>
        <w:tc>
          <w:tcPr>
            <w:tcW w:w="1483" w:type="dxa"/>
          </w:tcPr>
          <w:p w14:paraId="708D5AE3" w14:textId="490A879C" w:rsidR="00FA2573" w:rsidRDefault="00FA2573" w:rsidP="00FA2573">
            <w:pPr>
              <w:ind w:firstLine="0"/>
            </w:pPr>
            <w:r w:rsidRPr="00FA2573">
              <w:t>Report invalid inputs</w:t>
            </w:r>
          </w:p>
        </w:tc>
        <w:tc>
          <w:tcPr>
            <w:tcW w:w="1484" w:type="dxa"/>
          </w:tcPr>
          <w:p w14:paraId="79E4BA30" w14:textId="44484B30" w:rsidR="00FA2573" w:rsidRDefault="00FA2573" w:rsidP="00FA2573">
            <w:pPr>
              <w:ind w:firstLine="0"/>
            </w:pPr>
            <w:r w:rsidRPr="00FA2573">
              <w:t>Operand entered for division/modulo/inverse is zero</w:t>
            </w:r>
          </w:p>
        </w:tc>
        <w:tc>
          <w:tcPr>
            <w:tcW w:w="1484" w:type="dxa"/>
          </w:tcPr>
          <w:p w14:paraId="56C7A9DD" w14:textId="6C4388DF" w:rsidR="00FA2573" w:rsidRDefault="00FA2573" w:rsidP="00FA2573">
            <w:pPr>
              <w:ind w:firstLine="0"/>
            </w:pPr>
            <w:proofErr w:type="gramStart"/>
            <w:r w:rsidRPr="00FA2573">
              <w:t>inverse(</w:t>
            </w:r>
            <w:proofErr w:type="gramEnd"/>
            <w:r w:rsidRPr="00FA2573">
              <w:t>0</w:t>
            </w:r>
            <w:r>
              <w:t>)</w:t>
            </w:r>
          </w:p>
        </w:tc>
        <w:tc>
          <w:tcPr>
            <w:tcW w:w="1484" w:type="dxa"/>
          </w:tcPr>
          <w:p w14:paraId="44CC68D0" w14:textId="6D38EF73" w:rsidR="00FA2573" w:rsidRDefault="00FA2573" w:rsidP="00FA2573">
            <w:pPr>
              <w:ind w:firstLine="0"/>
            </w:pPr>
            <w:r w:rsidRPr="00FA2573">
              <w:t>Not defined</w:t>
            </w:r>
          </w:p>
        </w:tc>
        <w:tc>
          <w:tcPr>
            <w:tcW w:w="1484" w:type="dxa"/>
          </w:tcPr>
          <w:p w14:paraId="70DDD21F" w14:textId="265D1808" w:rsidR="00FA2573" w:rsidRDefault="00FA2573" w:rsidP="00FA2573">
            <w:pPr>
              <w:ind w:firstLine="0"/>
            </w:pPr>
            <w:r w:rsidRPr="00FA2573">
              <w:t>Error. Try again</w:t>
            </w:r>
          </w:p>
        </w:tc>
      </w:tr>
    </w:tbl>
    <w:p w14:paraId="49335F46" w14:textId="1DBCA611" w:rsidR="00FA2573" w:rsidRDefault="00FA2573" w:rsidP="00FA2573"/>
    <w:p w14:paraId="693B97B1" w14:textId="77777777" w:rsidR="00FA2573" w:rsidRDefault="00FA2573">
      <w:pPr>
        <w:ind w:firstLine="0"/>
      </w:pPr>
      <w:r>
        <w:br w:type="page"/>
      </w:r>
    </w:p>
    <w:p w14:paraId="2F745A65" w14:textId="6F5008A9" w:rsidR="00FA2573" w:rsidRDefault="00FA2573" w:rsidP="00FA2573">
      <w:pPr>
        <w:pStyle w:val="Heading1"/>
        <w:rPr>
          <w:sz w:val="28"/>
          <w:szCs w:val="28"/>
        </w:rPr>
      </w:pPr>
      <w:bookmarkStart w:id="45" w:name="_Toc51421304"/>
      <w:r w:rsidRPr="00FA2573">
        <w:rPr>
          <w:sz w:val="28"/>
          <w:szCs w:val="28"/>
        </w:rPr>
        <w:lastRenderedPageBreak/>
        <w:t>Activity 5 - CI for Applied SDLC and Testing</w:t>
      </w:r>
      <w:bookmarkEnd w:id="45"/>
    </w:p>
    <w:p w14:paraId="6C691F46" w14:textId="7ECE8D7A" w:rsidR="00FA2573" w:rsidRDefault="00FA2573" w:rsidP="00FA2573"/>
    <w:p w14:paraId="55168F9C" w14:textId="0A715DD4" w:rsidR="00FA2573" w:rsidRDefault="00FA2573" w:rsidP="00FA2573">
      <w:r>
        <w:rPr>
          <w:noProof/>
        </w:rPr>
        <w:drawing>
          <wp:inline distT="0" distB="0" distL="0" distR="0" wp14:anchorId="7F2D4308" wp14:editId="1F11AB86">
            <wp:extent cx="5444883" cy="670946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3637" cy="67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3474" w14:textId="100D2D2B" w:rsidR="00FA2573" w:rsidRDefault="00FA2573" w:rsidP="00FA2573"/>
    <w:p w14:paraId="648A94B9" w14:textId="635BCDD3" w:rsidR="00FA2573" w:rsidRDefault="00FA2573" w:rsidP="00FA2573"/>
    <w:p w14:paraId="53F400DA" w14:textId="3708B265" w:rsidR="00FA2573" w:rsidRDefault="00FA2573" w:rsidP="00FA2573">
      <w:hyperlink r:id="rId35" w:history="1">
        <w:r w:rsidRPr="00FA2573">
          <w:rPr>
            <w:rStyle w:val="Hyperlink"/>
          </w:rPr>
          <w:t>https://github.com/99002602/Advanced-calculator</w:t>
        </w:r>
      </w:hyperlink>
    </w:p>
    <w:p w14:paraId="244DF9C1" w14:textId="4250EEC4" w:rsidR="00FA2573" w:rsidRDefault="00FA2573" w:rsidP="00FA2573">
      <w:r>
        <w:rPr>
          <w:noProof/>
        </w:rPr>
        <w:lastRenderedPageBreak/>
        <w:drawing>
          <wp:inline distT="0" distB="0" distL="0" distR="0" wp14:anchorId="3E36F6EE" wp14:editId="0382CD86">
            <wp:extent cx="6457950" cy="4206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35" w14:textId="22B47ADB" w:rsidR="00FA2573" w:rsidRDefault="00FA2573" w:rsidP="00FA2573">
      <w:r>
        <w:rPr>
          <w:noProof/>
        </w:rPr>
        <w:drawing>
          <wp:inline distT="0" distB="0" distL="0" distR="0" wp14:anchorId="3239772C" wp14:editId="0DF5713C">
            <wp:extent cx="6457950" cy="3485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F59C" w14:textId="03BA0EA4" w:rsidR="000C69E3" w:rsidRDefault="000C69E3" w:rsidP="000C69E3">
      <w:pPr>
        <w:pStyle w:val="Heading1"/>
      </w:pPr>
      <w:bookmarkStart w:id="46" w:name="_Toc51421305"/>
      <w:r>
        <w:lastRenderedPageBreak/>
        <w:t>References</w:t>
      </w:r>
      <w:bookmarkEnd w:id="46"/>
    </w:p>
    <w:p w14:paraId="13D04F32" w14:textId="559B42D0" w:rsidR="000C69E3" w:rsidRDefault="000C69E3" w:rsidP="000C69E3">
      <w:r>
        <w:t xml:space="preserve">[1] </w:t>
      </w:r>
      <w:hyperlink r:id="rId38" w:history="1">
        <w:r w:rsidRPr="000C69E3">
          <w:rPr>
            <w:rStyle w:val="Hyperlink"/>
          </w:rPr>
          <w:t>https://github.com/stepin654321/MiniProject_Template/tree/master/MiniProject_C/3_Implementation</w:t>
        </w:r>
      </w:hyperlink>
    </w:p>
    <w:p w14:paraId="1534834F" w14:textId="70102915" w:rsidR="000C69E3" w:rsidRDefault="000C69E3" w:rsidP="000C69E3">
      <w:pPr>
        <w:pStyle w:val="Heading1"/>
      </w:pPr>
      <w:bookmarkStart w:id="47" w:name="_Toc51421306"/>
      <w:r>
        <w:t>Appendix</w:t>
      </w:r>
      <w:bookmarkEnd w:id="47"/>
    </w:p>
    <w:p w14:paraId="37050C2E" w14:textId="569B0ABA" w:rsidR="000C69E3" w:rsidRDefault="000C69E3" w:rsidP="000C69E3">
      <w:pPr>
        <w:rPr>
          <w:b/>
        </w:rPr>
      </w:pPr>
    </w:p>
    <w:p w14:paraId="14F7605C" w14:textId="525D5EC0" w:rsidR="000C69E3" w:rsidRDefault="000C69E3" w:rsidP="000C69E3">
      <w:pPr>
        <w:rPr>
          <w:b/>
        </w:rPr>
      </w:pPr>
      <w:proofErr w:type="spellStart"/>
      <w:r>
        <w:rPr>
          <w:b/>
        </w:rPr>
        <w:t>main.c</w:t>
      </w:r>
      <w:proofErr w:type="spellEnd"/>
    </w:p>
    <w:p w14:paraId="6308C42A" w14:textId="3594FFEA" w:rsidR="000C69E3" w:rsidRDefault="000C69E3" w:rsidP="000C69E3">
      <w:pPr>
        <w:rPr>
          <w:b/>
        </w:rPr>
      </w:pPr>
    </w:p>
    <w:p w14:paraId="302A8C93" w14:textId="0837883E" w:rsidR="000C69E3" w:rsidRDefault="000C69E3" w:rsidP="000C69E3">
      <w:pPr>
        <w:rPr>
          <w:b/>
        </w:rPr>
      </w:pPr>
      <w:r>
        <w:rPr>
          <w:b/>
        </w:rPr>
        <w:tab/>
      </w:r>
      <w:r w:rsidRPr="000C69E3">
        <w:rPr>
          <w:rFonts w:ascii="Consolas" w:hAnsi="Consolas" w:cs="Segoe UI"/>
          <w:color w:val="24292E"/>
          <w:sz w:val="18"/>
          <w:szCs w:val="18"/>
          <w:lang w:val="en-IN" w:eastAsia="en-IN" w:bidi="ar-SA"/>
        </w:rPr>
        <w:t>#</w:t>
      </w:r>
      <w:r>
        <w:rPr>
          <w:rFonts w:ascii="Consolas" w:hAnsi="Consolas" w:cs="Segoe UI"/>
          <w:color w:val="D73A49"/>
          <w:sz w:val="18"/>
          <w:szCs w:val="18"/>
          <w:lang w:val="en-IN" w:eastAsia="en-IN" w:bidi="ar-SA"/>
        </w:rPr>
        <w:t>include</w:t>
      </w:r>
      <w:r w:rsidRPr="000C69E3">
        <w:rPr>
          <w:rFonts w:ascii="Consolas" w:hAnsi="Consolas" w:cs="Segoe UI"/>
          <w:color w:val="032F62"/>
          <w:sz w:val="18"/>
          <w:szCs w:val="18"/>
          <w:lang w:val="en-IN" w:eastAsia="en-IN" w:bidi="ar-SA"/>
        </w:rPr>
        <w:t>&lt;</w:t>
      </w:r>
      <w:proofErr w:type="spellStart"/>
      <w:r w:rsidRPr="000C69E3">
        <w:rPr>
          <w:rFonts w:ascii="Consolas" w:hAnsi="Consolas" w:cs="Segoe UI"/>
          <w:color w:val="032F62"/>
          <w:sz w:val="18"/>
          <w:szCs w:val="18"/>
          <w:lang w:val="en-IN" w:eastAsia="en-IN" w:bidi="ar-SA"/>
        </w:rPr>
        <w:t>math.h</w:t>
      </w:r>
      <w:proofErr w:type="spellEnd"/>
      <w:r w:rsidRPr="000C69E3">
        <w:rPr>
          <w:rFonts w:ascii="Consolas" w:hAnsi="Consolas" w:cs="Segoe UI"/>
          <w:color w:val="032F62"/>
          <w:sz w:val="18"/>
          <w:szCs w:val="18"/>
          <w:lang w:val="en-IN" w:eastAsia="en-IN" w:bidi="ar-SA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9720"/>
      </w:tblGrid>
      <w:tr w:rsidR="000C69E3" w:rsidRPr="000C69E3" w14:paraId="399D84D9" w14:textId="77777777" w:rsidTr="000C69E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D72E5" w14:textId="5B78FBF0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0C69E3" w:rsidRPr="000C69E3" w14:paraId="7FE3B90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E418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41FC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advanced_calculator.h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3241CF0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5A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EC38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C3F44DE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F3896B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09D0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5130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Status of the operation requested */</w:t>
            </w:r>
          </w:p>
        </w:tc>
      </w:tr>
      <w:tr w:rsidR="000C69E3" w:rsidRPr="000C69E3" w14:paraId="687F7F3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ABE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599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define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VALID</w:t>
            </w:r>
            <w:proofErr w:type="gram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(</w:t>
            </w:r>
            <w:proofErr w:type="gramEnd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207D6D5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05C1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9A28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define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INVALID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(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1C3C5A1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4B7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12DC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EB54C4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443BA2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83E4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B010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Calculator operation requested by user*/</w:t>
            </w:r>
          </w:p>
        </w:tc>
      </w:tr>
      <w:tr w:rsidR="000C69E3" w:rsidRPr="000C69E3" w14:paraId="2564ADE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8EB4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76B8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unsigned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344D959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02F9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D8D7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287F1A2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5DBC7F1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F9A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B800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Operands on which calculation is performed */</w:t>
            </w:r>
          </w:p>
        </w:tc>
      </w:tr>
      <w:tr w:rsidR="000C69E3" w:rsidRPr="000C69E3" w14:paraId="5046631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36AD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5C43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calculator_operand1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64DD6A6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C6F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4BD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calculator_operand2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6F658F6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82B6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56EB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calculator_operand3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7377C9F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BB80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02C1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calculator_operand4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677036A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F1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92C7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3DAAEC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64E9AF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D72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0C83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Valid operations */</w:t>
            </w:r>
          </w:p>
        </w:tc>
      </w:tr>
      <w:tr w:rsidR="000C69E3" w:rsidRPr="000C69E3" w14:paraId="14946BC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C92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14F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enum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operations{ ADD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 SUBTRACT, MULTIPLY, DIVIDE, MODULO, FACTORIAL, POWER, ANTILOG, COMMONLOG, NATURALLOG, MODULUS, INVERSE, ROOT, SQUARE, CUBE, EXIT };</w:t>
            </w:r>
          </w:p>
        </w:tc>
      </w:tr>
      <w:tr w:rsidR="000C69E3" w:rsidRPr="000C69E3" w14:paraId="499D7FD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8297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37C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176E78B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04BB18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EF5E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BD80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Display the menu of operations supported */</w:t>
            </w:r>
          </w:p>
        </w:tc>
      </w:tr>
      <w:tr w:rsidR="000C69E3" w:rsidRPr="000C69E3" w14:paraId="190C649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757B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247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void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calculator_menu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void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CC20B4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B9E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467E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Verifies the requested operations validity */</w:t>
            </w:r>
          </w:p>
        </w:tc>
      </w:tr>
      <w:tr w:rsidR="000C69E3" w:rsidRPr="000C69E3" w14:paraId="67B4323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6F21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233A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valid_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operation);</w:t>
            </w:r>
          </w:p>
        </w:tc>
      </w:tr>
      <w:tr w:rsidR="000C69E3" w:rsidRPr="000C69E3" w14:paraId="58CBF68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7F3D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B3A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CC410FA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4A62A4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E4D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800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570D4F3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3DD9637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16C0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AB1F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Start of the application */</w:t>
            </w:r>
          </w:p>
        </w:tc>
      </w:tr>
      <w:tr w:rsidR="000C69E3" w:rsidRPr="000C69E3" w14:paraId="2FFBB5B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A6C5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ABC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main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argc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char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*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argv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[])</w:t>
            </w:r>
          </w:p>
        </w:tc>
      </w:tr>
      <w:tr w:rsidR="000C69E3" w:rsidRPr="000C69E3" w14:paraId="7C33761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82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82BC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026F72A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6F8B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FAD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"\n****Calculator****\n"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11D2F5C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EF74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1C4A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gram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while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6E9E25E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CD02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A4C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0C69E3" w:rsidRPr="000C69E3" w14:paraId="5C00A64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100D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8F9B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calculator_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menu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525AEB3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74EC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EEF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0C69E3" w:rsidRPr="000C69E3" w14:paraId="3E3171B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ED4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9071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152702E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559F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85D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1DB4D08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F86A89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706F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35AF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void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calculator_menu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void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5C7721E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FE09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89C7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770B083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C55E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7BD6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nAvailable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Operations\n"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7EFAD73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7FFD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F13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"\n1. ADD\n2. SUBTRACT\n3. MULTIPLY\n4. DIVIDE\n5. MODULO\n6. FACTORIAL\n7. POWER\n8. ANTILOG\n9. COMMONLOG\n10. NATURALLOG\n11. MODULUS\n12. INVERSE\n13. ROOT\n14. SQUARE\n15. CUBE\n16. Exit"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EF61DC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AF6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9BD0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your choice\n"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76D43A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FFEA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842F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</w:t>
            </w:r>
          </w:p>
        </w:tc>
      </w:tr>
      <w:tr w:rsidR="000C69E3" w:rsidRPr="000C69E3" w14:paraId="02A0113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98D0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3145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098C1B9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058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FD5D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%u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 &amp;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55F23FE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BFC7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18E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D2EC2C2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8AECB2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9657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57D9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gram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EXIT == 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1320C6E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4D98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A16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0C69E3" w:rsidRPr="000C69E3" w14:paraId="6200A27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C0B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1F71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nThank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you. Exiting the Application\n"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3625F1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688A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5301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exit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7BCE8CA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59C9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514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0C69E3" w:rsidRPr="000C69E3" w14:paraId="28CEEEC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8199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ADE8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037694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BA946C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A6F2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618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gram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INVALID !=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valid_operation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0C69E3" w:rsidRPr="000C69E3" w14:paraId="1CA926F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D01D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05E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0C69E3" w:rsidRPr="000C69E3" w14:paraId="245D70C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9CC9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BEE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your Numbers with space between them\n"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1A940D5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D03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F51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719F51A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7D3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4AE4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&gt;=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&amp;&amp; 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&lt;=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4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 || 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7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0C69E3" w:rsidRPr="000C69E3" w14:paraId="5CD6E94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C6E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28C8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 &amp;calculator_operand1, &amp;calculator_operand2);</w:t>
            </w:r>
          </w:p>
        </w:tc>
      </w:tr>
      <w:tr w:rsidR="000C69E3" w:rsidRPr="000C69E3" w14:paraId="2204103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FD30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0BBD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&gt;=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8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1B8D6E5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C16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2511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gram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,&amp;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calculator_operand1);</w:t>
            </w:r>
          </w:p>
        </w:tc>
      </w:tr>
      <w:tr w:rsidR="000C69E3" w:rsidRPr="000C69E3" w14:paraId="3609EF0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EE6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BA65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5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32694DB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32C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0E8A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,&amp;calculator_operand3,&amp;calculator_operand4);</w:t>
            </w:r>
          </w:p>
        </w:tc>
      </w:tr>
      <w:tr w:rsidR="000C69E3" w:rsidRPr="000C69E3" w14:paraId="0CDF2FF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74E9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F641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6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605B1CD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F719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49DE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scanf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proofErr w:type="gram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,&amp;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calculator_operand3);</w:t>
            </w:r>
          </w:p>
        </w:tc>
      </w:tr>
      <w:tr w:rsidR="000C69E3" w:rsidRPr="000C69E3" w14:paraId="7A5FE5C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DF6C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797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0C69E3" w:rsidRPr="000C69E3" w14:paraId="023206B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E0C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4E6A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571056F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75C3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A62E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0C69E3" w:rsidRPr="000C69E3" w14:paraId="58ABEEA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4F3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6468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"\n\t---Wrong choice---\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42B512D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029A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ADE7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607F01B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0578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AFAA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B596E7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4E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1E56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0F737A3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95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EF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</w:p>
        </w:tc>
      </w:tr>
      <w:tr w:rsidR="000C69E3" w:rsidRPr="000C69E3" w14:paraId="2F5BF69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3F74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ADA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0C69E3" w:rsidRPr="000C69E3" w14:paraId="0C425FA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0F26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1101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switch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3027B6B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D41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BFC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{</w:t>
            </w:r>
          </w:p>
        </w:tc>
      </w:tr>
      <w:tr w:rsidR="000C69E3" w:rsidRPr="000C69E3" w14:paraId="5C2471D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8E05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473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ADD:</w:t>
            </w:r>
          </w:p>
        </w:tc>
      </w:tr>
      <w:tr w:rsidR="000C69E3" w:rsidRPr="000C69E3" w14:paraId="34A01EF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16BF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91CB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+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1D48C46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05B9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5BD3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22A2197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403C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0D68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calculator_operand2,</w:t>
            </w:r>
          </w:p>
        </w:tc>
      </w:tr>
      <w:tr w:rsidR="000C69E3" w:rsidRPr="000C69E3" w14:paraId="3D96842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699D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93A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add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calculator_operand1, calculator_operand2));</w:t>
            </w:r>
          </w:p>
        </w:tc>
      </w:tr>
      <w:tr w:rsidR="000C69E3" w:rsidRPr="000C69E3" w14:paraId="0EDD820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938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A4E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2209A06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267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066E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182B253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ACD5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407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6DEFEC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FE3E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814B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7921A5A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1EE4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E80D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SUBTRACT:</w:t>
            </w:r>
          </w:p>
        </w:tc>
      </w:tr>
      <w:tr w:rsidR="000C69E3" w:rsidRPr="000C69E3" w14:paraId="50463E4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CC0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A56F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-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7B27AEA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11F9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6856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31AE912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53E4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EC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calculator_operand2,</w:t>
            </w:r>
          </w:p>
        </w:tc>
      </w:tr>
      <w:tr w:rsidR="000C69E3" w:rsidRPr="000C69E3" w14:paraId="62D381D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2A03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2AA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subtract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calculator_operand1, calculator_operand2));</w:t>
            </w:r>
          </w:p>
        </w:tc>
      </w:tr>
      <w:tr w:rsidR="000C69E3" w:rsidRPr="000C69E3" w14:paraId="2396FA0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802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0C3D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731FCB8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E63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2D05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4D87BB0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1160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5CAF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3E8052C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E9A7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987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E3E0C4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3B72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5B1A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MULTIPLY:</w:t>
            </w:r>
          </w:p>
        </w:tc>
      </w:tr>
      <w:tr w:rsidR="000C69E3" w:rsidRPr="000C69E3" w14:paraId="105219F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9856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FFEE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*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214BA52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AE7D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D8F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093B327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B3B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A87D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calculator_operand2,</w:t>
            </w:r>
          </w:p>
        </w:tc>
      </w:tr>
      <w:tr w:rsidR="000C69E3" w:rsidRPr="000C69E3" w14:paraId="568B4B5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C629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E0B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multiply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calculator_operand1, calculator_operand2));</w:t>
            </w:r>
          </w:p>
        </w:tc>
      </w:tr>
      <w:tr w:rsidR="000C69E3" w:rsidRPr="000C69E3" w14:paraId="7FFAB7F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76D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E868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5ACAA7C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366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20B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02710A2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2AED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A67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12ADAE9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ED7D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B98B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33CDBB0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0C8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68C3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DIVIDE:</w:t>
            </w:r>
          </w:p>
        </w:tc>
      </w:tr>
      <w:tr w:rsidR="000C69E3" w:rsidRPr="000C69E3" w14:paraId="49CF951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CB2F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B7DA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/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28FFD2E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7095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D353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2A3E622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9CF4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223A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calculator_operand2,</w:t>
            </w:r>
          </w:p>
        </w:tc>
      </w:tr>
      <w:tr w:rsidR="000C69E3" w:rsidRPr="000C69E3" w14:paraId="5BAAB0C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883F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BF9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divide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calculator_operand1, calculator_operand2));</w:t>
            </w:r>
          </w:p>
        </w:tc>
      </w:tr>
      <w:tr w:rsidR="000C69E3" w:rsidRPr="000C69E3" w14:paraId="23DD05F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4F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39AF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5368CCB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AC7D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09D2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424F97E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328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E5F0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625DE39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28FD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61E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B053F6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0A0F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D36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MODULO:</w:t>
            </w:r>
          </w:p>
        </w:tc>
      </w:tr>
      <w:tr w:rsidR="000C69E3" w:rsidRPr="000C69E3" w14:paraId="5EAEF48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99B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E2E9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%%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6D90312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DC4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770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calculator_operand3, </w:t>
            </w:r>
          </w:p>
        </w:tc>
      </w:tr>
      <w:tr w:rsidR="000C69E3" w:rsidRPr="000C69E3" w14:paraId="60148D5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BAC7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3594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calculator_operand4,</w:t>
            </w:r>
          </w:p>
        </w:tc>
      </w:tr>
      <w:tr w:rsidR="000C69E3" w:rsidRPr="000C69E3" w14:paraId="2078F0F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E7A4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6AAF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modulo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calculator_operand3, calculator_operand4));</w:t>
            </w:r>
          </w:p>
        </w:tc>
      </w:tr>
      <w:tr w:rsidR="000C69E3" w:rsidRPr="000C69E3" w14:paraId="596DE94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1E30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FF2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20399BE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C1D9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216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704F42A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EAF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C39B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6AB9BEF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CCF6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E121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3D87E09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11C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CE6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FACTORIAL:</w:t>
            </w:r>
          </w:p>
        </w:tc>
      </w:tr>
      <w:tr w:rsidR="000C69E3" w:rsidRPr="000C69E3" w14:paraId="32BAB30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F2AF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FF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!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%d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39D5443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2E59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EA7B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calculator_operand3,</w:t>
            </w:r>
          </w:p>
        </w:tc>
      </w:tr>
      <w:tr w:rsidR="000C69E3" w:rsidRPr="000C69E3" w14:paraId="5226827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5D96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30B5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factorial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(calculator_operand3));</w:t>
            </w:r>
          </w:p>
        </w:tc>
      </w:tr>
      <w:tr w:rsidR="000C69E3" w:rsidRPr="000C69E3" w14:paraId="4CF1641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C6C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0A47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64003F8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95C1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856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651A697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1A44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77B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74F15E0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DC0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D903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37C2F35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1DFA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EF0A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POWER:</w:t>
            </w:r>
          </w:p>
        </w:tc>
      </w:tr>
      <w:tr w:rsidR="000C69E3" w:rsidRPr="000C69E3" w14:paraId="02123F4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EEF3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B957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^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2E91C9C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D45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EA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032D506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5AB7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07AA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calculator_operand2,</w:t>
            </w:r>
          </w:p>
        </w:tc>
      </w:tr>
      <w:tr w:rsidR="000C69E3" w:rsidRPr="000C69E3" w14:paraId="55065B3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13D3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5D4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power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calculator_operand1, calculator_operand2));</w:t>
            </w:r>
          </w:p>
        </w:tc>
      </w:tr>
      <w:tr w:rsidR="000C69E3" w:rsidRPr="000C69E3" w14:paraId="4BCC731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551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4682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08B65B1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8FC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3C48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78CDD46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0324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BF5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63173BF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B800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ADD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F90C57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355E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3787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ANTILOG:</w:t>
            </w:r>
          </w:p>
        </w:tc>
      </w:tr>
      <w:tr w:rsidR="000C69E3" w:rsidRPr="000C69E3" w14:paraId="05A9B03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6E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40D2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tantilog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)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002D5E0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05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E3E6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4F3FB88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BD24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EFB6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antilog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3C88F2D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79E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F98E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10916B3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9DD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FF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3ACAF6B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AF8E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C245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376FFEC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6E36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DC7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6A1C50D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EC71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247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COMMONLOG:</w:t>
            </w:r>
          </w:p>
        </w:tc>
      </w:tr>
      <w:tr w:rsidR="000C69E3" w:rsidRPr="000C69E3" w14:paraId="18F4DA9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5E6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999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tlog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)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6CBDD93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2848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33FA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2F3877F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3BE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BFC3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base10log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11406CB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E32D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1373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0BEF9D1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38C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6BA8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7E0A884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94D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BA30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3EE6C5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C08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7B31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79332FB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04B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8C4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NATURALLOG:</w:t>
            </w:r>
          </w:p>
        </w:tc>
      </w:tr>
      <w:tr w:rsidR="000C69E3" w:rsidRPr="000C69E3" w14:paraId="6DEADBE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A048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B82E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tln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(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)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6CA8BB1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2CE8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B33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4C07620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5F3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A3A9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naturallog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6C9EFC5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80A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A0D5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270C1D1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3ED8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D009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3AA963D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591D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9AB3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35F822B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754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3D5A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21D54FC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87F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EF4E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MODULUS:</w:t>
            </w:r>
          </w:p>
        </w:tc>
      </w:tr>
      <w:tr w:rsidR="000C69E3" w:rsidRPr="000C69E3" w14:paraId="2C848E7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353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AA7C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"\n\t|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|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1DFD0DB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A0BD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4780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594C128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309C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B06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modulus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3745178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09FB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CDA7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3453EF9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DD1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5E01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521FD3B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B1DA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DEA3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53A013C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9FE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617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0C0B6CF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31B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77F4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INVERSE:</w:t>
            </w:r>
          </w:p>
        </w:tc>
      </w:tr>
      <w:tr w:rsidR="000C69E3" w:rsidRPr="000C69E3" w14:paraId="7F5147B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FF7D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441E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^ -1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219AFD1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8D0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858F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5C12172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C15A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674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inverse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75E9E4A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F703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0AC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3C167FF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6D9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397E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4BA21F0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8B9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232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11E4AB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C641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8DA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2A45181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4B4A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26B2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ROOT:</w:t>
            </w:r>
          </w:p>
        </w:tc>
      </w:tr>
      <w:tr w:rsidR="000C69E3" w:rsidRPr="000C69E3" w14:paraId="429D634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95C3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325C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tSquare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Root of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0C0C9B0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5F9F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3B03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135F112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536D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85E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root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45BB5B4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14F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F99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6849586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8F18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6C03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1DD51EA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107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7D72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97CC4C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5A45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E75D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1CB1060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6CFA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0C9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SQUARE:</w:t>
            </w:r>
          </w:p>
        </w:tc>
      </w:tr>
      <w:tr w:rsidR="000C69E3" w:rsidRPr="000C69E3" w14:paraId="40E2F85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0C48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F8F2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^ 2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5D5D317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F395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8915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</w:t>
            </w:r>
          </w:p>
        </w:tc>
      </w:tr>
      <w:tr w:rsidR="000C69E3" w:rsidRPr="000C69E3" w14:paraId="0F68619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F812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B076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square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17A4CF4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405B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D0C7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2A96060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D08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8D7A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097A918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0E9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5E8A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42B54D9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DB9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1DB4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733F8F9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D7E6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62C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CUBE:</w:t>
            </w:r>
          </w:p>
        </w:tc>
      </w:tr>
      <w:tr w:rsidR="000C69E3" w:rsidRPr="000C69E3" w14:paraId="09C1DCD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4D6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B031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t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^ 3 =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%f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\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nEnter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 xml:space="preserve"> to continue"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</w:p>
        </w:tc>
      </w:tr>
      <w:tr w:rsidR="000C69E3" w:rsidRPr="000C69E3" w14:paraId="6530800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24EB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B3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calculator_operand1, </w:t>
            </w:r>
          </w:p>
        </w:tc>
      </w:tr>
      <w:tr w:rsidR="000C69E3" w:rsidRPr="000C69E3" w14:paraId="650B832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BFBE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BE70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cube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(calculator_operand1));</w:t>
            </w:r>
          </w:p>
        </w:tc>
      </w:tr>
      <w:tr w:rsidR="000C69E3" w:rsidRPr="000C69E3" w14:paraId="012153A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49B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9DB5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:rsidR="000C69E3" w:rsidRPr="000C69E3" w14:paraId="098ABEC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0C6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CD59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__</w:t>
            </w:r>
            <w:proofErr w:type="spell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fpurge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(stdin);</w:t>
            </w:r>
          </w:p>
        </w:tc>
      </w:tr>
      <w:tr w:rsidR="000C69E3" w:rsidRPr="000C69E3" w14:paraId="742BA7C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57F4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FCBD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getchar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FA314A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18CB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EE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2786584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C6EF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AA05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case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16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0C69E3" w:rsidRPr="000C69E3" w14:paraId="12E5025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4EBB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2A79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exit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4CB1AD6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852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0B7A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break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0847DE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5087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2160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default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0C69E3" w:rsidRPr="000C69E3" w14:paraId="5DC130F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F2C4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2C1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printf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"\n\t---It should never come here---\n"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0243F24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0FB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7DF0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:rsidR="000C69E3" w:rsidRPr="000C69E3" w14:paraId="6C14B9A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336E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D5DD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65AACAC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7E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45C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4BEC57B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542C734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174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BC8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valid_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operation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operation)</w:t>
            </w:r>
          </w:p>
        </w:tc>
      </w:tr>
      <w:tr w:rsidR="000C69E3" w:rsidRPr="000C69E3" w14:paraId="7DE547E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F136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841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7ED2A15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4D8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FCB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 Check if the operation is a valid operation */</w:t>
            </w:r>
          </w:p>
        </w:tc>
      </w:tr>
      <w:tr w:rsidR="000C69E3" w:rsidRPr="000C69E3" w14:paraId="4459947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A07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0527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((ADD &lt;= operation) &amp;&amp; (EXIT &gt;= operation)</w:t>
            </w:r>
            <w:proofErr w:type="gram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 ?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VALID: INVALID;</w:t>
            </w:r>
          </w:p>
        </w:tc>
      </w:tr>
      <w:tr w:rsidR="000C69E3" w:rsidRPr="000C69E3" w14:paraId="25BC87D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0D01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C44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14:paraId="6CB39F00" w14:textId="77838865" w:rsidR="000C69E3" w:rsidRDefault="000C69E3" w:rsidP="000C69E3">
      <w:pPr>
        <w:rPr>
          <w:b/>
        </w:rPr>
      </w:pPr>
    </w:p>
    <w:p w14:paraId="0C147C5C" w14:textId="77777777" w:rsidR="000C69E3" w:rsidRDefault="000C69E3">
      <w:pPr>
        <w:ind w:firstLine="0"/>
        <w:rPr>
          <w:b/>
        </w:rPr>
      </w:pPr>
      <w:r>
        <w:rPr>
          <w:b/>
        </w:rPr>
        <w:br w:type="page"/>
      </w:r>
    </w:p>
    <w:p w14:paraId="0E088283" w14:textId="3F2F564A" w:rsidR="000C69E3" w:rsidRDefault="000C69E3" w:rsidP="000C69E3">
      <w:pPr>
        <w:rPr>
          <w:b/>
        </w:rPr>
      </w:pPr>
      <w:proofErr w:type="spellStart"/>
      <w:r>
        <w:rPr>
          <w:b/>
        </w:rPr>
        <w:lastRenderedPageBreak/>
        <w:t>advanced_calculator.c</w:t>
      </w:r>
      <w:proofErr w:type="spellEnd"/>
    </w:p>
    <w:p w14:paraId="160E32B2" w14:textId="136526E7" w:rsidR="000C69E3" w:rsidRDefault="000C69E3" w:rsidP="000C69E3">
      <w:pPr>
        <w:rPr>
          <w:b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501"/>
      </w:tblGrid>
      <w:tr w:rsidR="000C69E3" w:rsidRPr="000C69E3" w14:paraId="4154AA12" w14:textId="77777777" w:rsidTr="000C69E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1BFB7" w14:textId="06452E7C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0C69E3" w:rsidRPr="000C69E3" w14:paraId="48ADBC3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D3F2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A523C" w14:textId="2BF53DA8" w:rsid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math.h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  <w:p w14:paraId="5F3D2B29" w14:textId="03846C45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advanced_calculator.h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0FBF205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AF25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F8A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513B2CC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053E15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96B2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F6E3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add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67A1785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78FC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3BDB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0283763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23BD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E23E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 + operand2;</w:t>
            </w:r>
          </w:p>
        </w:tc>
      </w:tr>
      <w:tr w:rsidR="000C69E3" w:rsidRPr="000C69E3" w14:paraId="0DF828F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AB8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BB4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02DCE12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88F9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8B3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8C1EE3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2DA892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5F32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DE72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subtract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43585BC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D8F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114D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1C2CE44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5066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390F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operand1 - operand2;</w:t>
            </w:r>
          </w:p>
        </w:tc>
      </w:tr>
      <w:tr w:rsidR="000C69E3" w:rsidRPr="000C69E3" w14:paraId="7C74C92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ECA3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F957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58FB1C6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857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E8F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8F20D75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825E72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D0ED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EC77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multiply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726AB60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1D0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8E2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14FE0B7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514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F042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 * operand2;</w:t>
            </w:r>
          </w:p>
        </w:tc>
      </w:tr>
      <w:tr w:rsidR="000C69E3" w:rsidRPr="000C69E3" w14:paraId="29D0198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4B1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F850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1333F37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FB5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4BCD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9ED6477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A6C30C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0B6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736B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divide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3DE3D50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811A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9A82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459F01F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03B9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C00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gram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operand2)</w:t>
            </w:r>
          </w:p>
        </w:tc>
      </w:tr>
      <w:tr w:rsidR="000C69E3" w:rsidRPr="000C69E3" w14:paraId="019EFA6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C00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2EEC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BCAE14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9D6F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820B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5661B2A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0EC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B20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 / operand2;</w:t>
            </w:r>
          </w:p>
        </w:tc>
      </w:tr>
      <w:tr w:rsidR="000C69E3" w:rsidRPr="000C69E3" w14:paraId="78784F1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9C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AB03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65CEBEB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FA01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C7D5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ED0A821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E60A58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6A22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7BD2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modulo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116A4C6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C4CB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80CA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5EDE65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17D7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7B9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2515B1B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A5D1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D9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620664F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E75C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8CF5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792A5F4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B379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12F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operand1%operand2;</w:t>
            </w:r>
          </w:p>
        </w:tc>
      </w:tr>
      <w:tr w:rsidR="000C69E3" w:rsidRPr="000C69E3" w14:paraId="17C1314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51F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3FD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2316A6F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C7C3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6E4E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B0893B0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CFCD85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1593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9090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factorial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7EC7B87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375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AA2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2CB4292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DD75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B4AD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(operand1&lt;=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7484D7E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C670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892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488DBE2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718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BCDA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5A5C4B7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414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8511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operand1*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factorial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(operand1-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);</w:t>
            </w:r>
          </w:p>
        </w:tc>
      </w:tr>
      <w:tr w:rsidR="000C69E3" w:rsidRPr="000C69E3" w14:paraId="2962926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7940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5D5A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28ED9C8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85E3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3BB5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A17AA50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30F031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ACD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8CC3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power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</w:t>
            </w:r>
          </w:p>
        </w:tc>
      </w:tr>
      <w:tr w:rsidR="000C69E3" w:rsidRPr="000C69E3" w14:paraId="1447AAE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765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B69D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33D3D35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4454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3453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pow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</w:t>
            </w:r>
            <w:proofErr w:type="gram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1,operand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2);</w:t>
            </w:r>
          </w:p>
        </w:tc>
      </w:tr>
      <w:tr w:rsidR="000C69E3" w:rsidRPr="000C69E3" w14:paraId="20C0253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02B9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612E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2638B99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FE3F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9CE7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E33044D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D31B0F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5AC5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1DD4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antilog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341E9D5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E25C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D2D4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16F051A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5D97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43D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pow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Start"/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,operand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1);</w:t>
            </w:r>
          </w:p>
        </w:tc>
      </w:tr>
      <w:tr w:rsidR="000C69E3" w:rsidRPr="000C69E3" w14:paraId="1E6167E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921A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DB18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1CC41F9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C08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FBC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D414A17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22E1B0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C7F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3137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base10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77AFCD0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0169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E7A8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2C024AA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8AD8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50E4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2D530D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7E3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293F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1A1DCC6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B466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166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7089E83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77AD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0416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log10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(operand1);</w:t>
            </w:r>
          </w:p>
        </w:tc>
      </w:tr>
      <w:tr w:rsidR="000C69E3" w:rsidRPr="000C69E3" w14:paraId="7AE8703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E004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DD1D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5913A9F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980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3CD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017B8A6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54D08B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C7E1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060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naturallog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4926BBC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359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40B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5794D0B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E735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BDDB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164A145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757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3546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2BB61AC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C2AE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723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21A6428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FF0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FBF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(operand1);</w:t>
            </w:r>
          </w:p>
        </w:tc>
      </w:tr>
      <w:tr w:rsidR="000C69E3" w:rsidRPr="000C69E3" w14:paraId="7C91510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3D94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2C87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43E78BA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D60B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2B2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02B9B0A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37486FE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44D6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AE8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modulus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5EFCD0A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A36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2A0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00F43CE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E26C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3A24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(operand1&gt;=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proofErr w:type="gramStart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)?operand</w:t>
            </w:r>
            <w:proofErr w:type="gram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1:(-operand1);</w:t>
            </w:r>
          </w:p>
        </w:tc>
      </w:tr>
      <w:tr w:rsidR="000C69E3" w:rsidRPr="000C69E3" w14:paraId="3E3A803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23B7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04F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18311E0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618E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5848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5BABEA8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441726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9DB1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03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inverse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607D5D7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E314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47D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10753EA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79BF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FE4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(operand1==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21B6860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0B51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8D2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5329116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FAB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BF6D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2FB41B7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CCB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319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1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/operand1;</w:t>
            </w:r>
          </w:p>
        </w:tc>
      </w:tr>
      <w:tr w:rsidR="000C69E3" w:rsidRPr="000C69E3" w14:paraId="364253F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D5D9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C7C1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0474255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B954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B86C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52DADDF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041753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78E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14C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root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4514722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A647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C3C5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7F58F7D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D49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813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(operand1&lt;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0C69E3" w:rsidRPr="000C69E3" w14:paraId="77365B8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E8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A5B8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0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0C69E3" w:rsidRPr="000C69E3" w14:paraId="1096F96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326D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A7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else</w:t>
            </w:r>
          </w:p>
        </w:tc>
      </w:tr>
      <w:tr w:rsidR="000C69E3" w:rsidRPr="000C69E3" w14:paraId="5DA1897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A858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1BD8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05CC5"/>
                <w:sz w:val="18"/>
                <w:szCs w:val="18"/>
                <w:lang w:val="en-IN" w:eastAsia="en-IN" w:bidi="ar-SA"/>
              </w:rPr>
              <w:t>sqrt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(operand1);</w:t>
            </w:r>
          </w:p>
        </w:tc>
      </w:tr>
      <w:tr w:rsidR="000C69E3" w:rsidRPr="000C69E3" w14:paraId="58DEB7E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3596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9563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6E63174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307D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AF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2B900DD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E5D285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17F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10A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square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54B1325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08E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8841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14701BE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5EDD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2BCC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operand1*operand1;</w:t>
            </w:r>
          </w:p>
        </w:tc>
      </w:tr>
      <w:tr w:rsidR="000C69E3" w:rsidRPr="000C69E3" w14:paraId="3D25E05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BDE1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4CCE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0C69E3" w:rsidRPr="000C69E3" w14:paraId="29D3A91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C06F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867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EE6DDB0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5602CE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9BC0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F43F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cube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</w:t>
            </w:r>
          </w:p>
        </w:tc>
      </w:tr>
      <w:tr w:rsidR="000C69E3" w:rsidRPr="000C69E3" w14:paraId="6057926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6AA2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672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</w:p>
        </w:tc>
      </w:tr>
      <w:tr w:rsidR="000C69E3" w:rsidRPr="000C69E3" w14:paraId="774F4A5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8FCB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4F8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return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operand1*operand1*operand1;</w:t>
            </w:r>
          </w:p>
        </w:tc>
      </w:tr>
      <w:tr w:rsidR="000C69E3" w:rsidRPr="000C69E3" w14:paraId="583DF93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5169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B23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14:paraId="2A922504" w14:textId="54C49486" w:rsidR="000C69E3" w:rsidRDefault="000C69E3" w:rsidP="000C69E3">
      <w:pPr>
        <w:rPr>
          <w:b/>
        </w:rPr>
      </w:pPr>
    </w:p>
    <w:p w14:paraId="1482B1EC" w14:textId="77777777" w:rsidR="000C69E3" w:rsidRDefault="000C69E3">
      <w:pPr>
        <w:ind w:firstLine="0"/>
        <w:rPr>
          <w:b/>
        </w:rPr>
      </w:pPr>
      <w:r>
        <w:rPr>
          <w:b/>
        </w:rPr>
        <w:br w:type="page"/>
      </w:r>
    </w:p>
    <w:p w14:paraId="0959CAC5" w14:textId="2A4B4D46" w:rsidR="000C69E3" w:rsidRDefault="000C69E3" w:rsidP="000C69E3">
      <w:pPr>
        <w:rPr>
          <w:b/>
        </w:rPr>
      </w:pPr>
      <w:proofErr w:type="spellStart"/>
      <w:r>
        <w:rPr>
          <w:b/>
        </w:rPr>
        <w:lastRenderedPageBreak/>
        <w:t>advanced_calculator.h</w:t>
      </w:r>
      <w:proofErr w:type="spellEnd"/>
    </w:p>
    <w:p w14:paraId="25E0349F" w14:textId="6164DA1A" w:rsidR="000C69E3" w:rsidRDefault="000C69E3" w:rsidP="000C69E3">
      <w:pPr>
        <w:rPr>
          <w:b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723"/>
      </w:tblGrid>
      <w:tr w:rsidR="000C69E3" w:rsidRPr="000C69E3" w14:paraId="39E703B7" w14:textId="77777777" w:rsidTr="000C69E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156AD" w14:textId="7A4B4AA6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0C69E3" w:rsidRPr="000C69E3" w14:paraId="6589C06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6474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08543" w14:textId="02DE1196" w:rsid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  <w:p w14:paraId="3069CA7C" w14:textId="38C3E18C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@file 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advanced_calculator.h</w:t>
            </w:r>
            <w:proofErr w:type="spellEnd"/>
          </w:p>
        </w:tc>
      </w:tr>
      <w:tr w:rsidR="000C69E3" w:rsidRPr="000C69E3" w14:paraId="7693BB7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7029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B262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Calculator application with 15 mathematical operations</w:t>
            </w:r>
          </w:p>
        </w:tc>
      </w:tr>
      <w:tr w:rsidR="000C69E3" w:rsidRPr="000C69E3" w14:paraId="37670CA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CF7B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F5A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</w:t>
            </w:r>
          </w:p>
        </w:tc>
      </w:tr>
      <w:tr w:rsidR="000C69E3" w:rsidRPr="000C69E3" w14:paraId="6FA2231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C995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2729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5378F6D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8A08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2B14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ifndef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__ADVANCED_CALCULATOR_H__</w:t>
            </w:r>
          </w:p>
        </w:tc>
      </w:tr>
      <w:tr w:rsidR="000C69E3" w:rsidRPr="000C69E3" w14:paraId="48D41D4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3945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DAFF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define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__ADVANCED_CALCULATOR_H__</w:t>
            </w:r>
          </w:p>
        </w:tc>
      </w:tr>
      <w:tr w:rsidR="000C69E3" w:rsidRPr="000C69E3" w14:paraId="4FA7719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2F28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EC31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71F1CFB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10354E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CC4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FFA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stdio.h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5045796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C91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CB4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stdlib.h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40C3941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041B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9B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stdio_ext.h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4EA0211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3F11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40F6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include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&lt;</w:t>
            </w:r>
            <w:proofErr w:type="spellStart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math.h</w:t>
            </w:r>
            <w:proofErr w:type="spellEnd"/>
            <w:r w:rsidRPr="000C69E3">
              <w:rPr>
                <w:rFonts w:ascii="Consolas" w:hAnsi="Consolas" w:cs="Segoe UI"/>
                <w:color w:val="032F62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:rsidR="000C69E3" w:rsidRPr="000C69E3" w14:paraId="440329E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139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2D78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2F12AAC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ACD1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BE81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 adds the operand1 and operand2 and returns the result</w:t>
            </w:r>
          </w:p>
        </w:tc>
      </w:tr>
      <w:tr w:rsidR="000C69E3" w:rsidRPr="000C69E3" w14:paraId="68F8491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F06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058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52800A4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98EE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C756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operand2 </w:t>
            </w:r>
          </w:p>
        </w:tc>
      </w:tr>
      <w:tr w:rsidR="000C69E3" w:rsidRPr="000C69E3" w14:paraId="5B60176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7A2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458D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Result of operand1 + operand2</w:t>
            </w:r>
          </w:p>
        </w:tc>
      </w:tr>
      <w:tr w:rsidR="000C69E3" w:rsidRPr="000C69E3" w14:paraId="455B5CF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E9D3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215C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140056C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A8DE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2C1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add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2BADB49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E747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63D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BBA0DBB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111D5D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5312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BCFD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7DA2F65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60F8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F31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 subtracts the operand1, operand2 and returns the result</w:t>
            </w:r>
          </w:p>
        </w:tc>
      </w:tr>
      <w:tr w:rsidR="000C69E3" w:rsidRPr="000C69E3" w14:paraId="3771115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2521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4CD9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2016BCE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2586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6F4B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operand2 </w:t>
            </w:r>
          </w:p>
        </w:tc>
      </w:tr>
      <w:tr w:rsidR="000C69E3" w:rsidRPr="000C69E3" w14:paraId="08A0045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2BD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0678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Result of operand1 - operand2</w:t>
            </w:r>
          </w:p>
        </w:tc>
      </w:tr>
      <w:tr w:rsidR="000C69E3" w:rsidRPr="000C69E3" w14:paraId="25EDACA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2C8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0B99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2327669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55CB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3588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subtract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3A4AF16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88A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FA8F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FD0DA13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A53159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BE8D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053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366698E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FAD2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36C1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 multiply the operand1, operand2 and returns the result</w:t>
            </w:r>
          </w:p>
        </w:tc>
      </w:tr>
      <w:tr w:rsidR="000C69E3" w:rsidRPr="000C69E3" w14:paraId="615A1B1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4C67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E6FF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60AA544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D27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C2E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operand2 </w:t>
            </w:r>
          </w:p>
        </w:tc>
      </w:tr>
      <w:tr w:rsidR="000C69E3" w:rsidRPr="000C69E3" w14:paraId="0CAEFA2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F40F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D220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Result of operand1 * operand2</w:t>
            </w:r>
          </w:p>
        </w:tc>
      </w:tr>
      <w:tr w:rsidR="000C69E3" w:rsidRPr="000C69E3" w14:paraId="3592FDB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065F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41C6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45F8C79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D1B1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4DE8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multiply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26A0E7D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DC5B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0F5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9672FC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ADFD8D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A26C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F53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C87A55E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7CC1EE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DE0A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15EB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0CBAFC6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9434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6D4B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divides the operand1 by operand2 and returns the result </w:t>
            </w:r>
          </w:p>
        </w:tc>
      </w:tr>
      <w:tr w:rsidR="000C69E3" w:rsidRPr="000C69E3" w14:paraId="1B75EC6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183F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042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0A1999D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AE9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696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operand2 </w:t>
            </w:r>
          </w:p>
        </w:tc>
      </w:tr>
      <w:tr w:rsidR="000C69E3" w:rsidRPr="000C69E3" w14:paraId="18DE607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EEB7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C672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the operand1 / operand2</w:t>
            </w:r>
          </w:p>
        </w:tc>
      </w:tr>
      <w:tr w:rsidR="000C69E3" w:rsidRPr="000C69E3" w14:paraId="721D53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6B30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E130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for divide by 0 error</w:t>
            </w:r>
          </w:p>
        </w:tc>
      </w:tr>
      <w:tr w:rsidR="000C69E3" w:rsidRPr="000C69E3" w14:paraId="7015E85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AF36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97F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3DC041C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E854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AE50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divide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376252B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7AC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3FC8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81C0E6E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5CB3F77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B747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FF87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746B8AAD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643FF2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8C02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AB8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4774404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F91D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9F0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divides the operand1 by operand2 and returns the remainder </w:t>
            </w:r>
          </w:p>
        </w:tc>
      </w:tr>
      <w:tr w:rsidR="000C69E3" w:rsidRPr="000C69E3" w14:paraId="05FD4C9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2546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DF71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55FD8B5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FA31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023E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operand2 </w:t>
            </w:r>
          </w:p>
        </w:tc>
      </w:tr>
      <w:tr w:rsidR="000C69E3" w:rsidRPr="000C69E3" w14:paraId="216A6B2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7543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659A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integer value of the operand1 / operand2</w:t>
            </w:r>
          </w:p>
        </w:tc>
      </w:tr>
      <w:tr w:rsidR="000C69E3" w:rsidRPr="000C69E3" w14:paraId="62A4285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B14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7B3A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for divide by 0 error</w:t>
            </w:r>
          </w:p>
        </w:tc>
      </w:tr>
      <w:tr w:rsidR="000C69E3" w:rsidRPr="000C69E3" w14:paraId="5D3F508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BA80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A175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3995898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1540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0D26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modulo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3E4D637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A938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B844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95F7662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177A27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DD2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445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5D6EE0F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3C3176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0BA7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D93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6BBA3D0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3A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A25D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the factorial of operand1 and returns the result </w:t>
            </w:r>
          </w:p>
        </w:tc>
      </w:tr>
      <w:tr w:rsidR="000C69E3" w:rsidRPr="000C69E3" w14:paraId="6AE7057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4683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031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[in] operand1 </w:t>
            </w:r>
          </w:p>
        </w:tc>
      </w:tr>
      <w:tr w:rsidR="000C69E3" w:rsidRPr="000C69E3" w14:paraId="7B6D47E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8A56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F3DA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integer value of the operand1 factorial</w:t>
            </w:r>
          </w:p>
        </w:tc>
      </w:tr>
      <w:tr w:rsidR="000C69E3" w:rsidRPr="000C69E3" w14:paraId="1835D3E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D062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8C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1 for factorial of 0 and negative integers</w:t>
            </w:r>
          </w:p>
        </w:tc>
      </w:tr>
      <w:tr w:rsidR="000C69E3" w:rsidRPr="000C69E3" w14:paraId="5EE2ADF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F941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13FA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255B2E1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902E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1ECE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factorial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742659E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41B1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F5EE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53883D5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68F55B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386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7A4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EE5F25A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3AC2FA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914D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16C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575D116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D32F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9465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raises the operand1 to the power operand2 and returns the result </w:t>
            </w:r>
          </w:p>
        </w:tc>
      </w:tr>
      <w:tr w:rsidR="000C69E3" w:rsidRPr="000C69E3" w14:paraId="254C8A5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1C8C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F654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23E8A81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30A2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8A9D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operand2</w:t>
            </w:r>
          </w:p>
        </w:tc>
      </w:tr>
      <w:tr w:rsidR="000C69E3" w:rsidRPr="000C69E3" w14:paraId="7BA8235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59EC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7F32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operand1 to the power operand2</w:t>
            </w:r>
          </w:p>
        </w:tc>
      </w:tr>
      <w:tr w:rsidR="000C69E3" w:rsidRPr="000C69E3" w14:paraId="17148B2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0AA5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33DB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5E4F384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B04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B581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power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operand1, </w:t>
            </w: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operand2);</w:t>
            </w:r>
          </w:p>
        </w:tc>
      </w:tr>
      <w:tr w:rsidR="000C69E3" w:rsidRPr="000C69E3" w14:paraId="34D555D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EF86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C3D8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BD0D057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123DDC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B412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FF89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08BFCCE3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524B1D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F254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11C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4859DF04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882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E63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the antilogarithm of operand1 to the base 10 and returns the result </w:t>
            </w:r>
          </w:p>
        </w:tc>
      </w:tr>
      <w:tr w:rsidR="000C69E3" w:rsidRPr="000C69E3" w14:paraId="55088BA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D6C1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8FE8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1A5E6B0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879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A849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10 to the power operand1</w:t>
            </w:r>
          </w:p>
        </w:tc>
      </w:tr>
      <w:tr w:rsidR="000C69E3" w:rsidRPr="000C69E3" w14:paraId="51309FF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DC0C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9006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4C5D7FD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6BE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264A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antilog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1043A48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E35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4D97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45732C6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430E05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BBDA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6F3F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5799409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0DA4B18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AE62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C7F1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7649BB0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A90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1D65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logarithm of operand1 to the base 10 and returns the result </w:t>
            </w:r>
          </w:p>
        </w:tc>
      </w:tr>
      <w:tr w:rsidR="000C69E3" w:rsidRPr="000C69E3" w14:paraId="7564A9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8D51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362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1834245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1F9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DE48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logarithm of operand1 to the base 10</w:t>
            </w:r>
          </w:p>
        </w:tc>
      </w:tr>
      <w:tr w:rsidR="000C69E3" w:rsidRPr="000C69E3" w14:paraId="6482942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32AF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549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as invalid input</w:t>
            </w:r>
          </w:p>
        </w:tc>
      </w:tr>
      <w:tr w:rsidR="000C69E3" w:rsidRPr="000C69E3" w14:paraId="0202912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AAC5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1FEA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54B7F23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8482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60E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base10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log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6EDA12D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315F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DD51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7E45D3F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F90FAE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119C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7656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3298EB8B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0FA9C6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64DB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0C24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3820434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ED74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5EA7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natural logarithm of operand1 and returns the result </w:t>
            </w:r>
          </w:p>
        </w:tc>
      </w:tr>
      <w:tr w:rsidR="000C69E3" w:rsidRPr="000C69E3" w14:paraId="6345C7E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2AEA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3E42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21C3BA9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2A0E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318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natural logarithm of operand1</w:t>
            </w:r>
          </w:p>
        </w:tc>
      </w:tr>
      <w:tr w:rsidR="000C69E3" w:rsidRPr="000C69E3" w14:paraId="6C5502C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AFDD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7FA2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as invalid input</w:t>
            </w:r>
          </w:p>
        </w:tc>
      </w:tr>
      <w:tr w:rsidR="000C69E3" w:rsidRPr="000C69E3" w14:paraId="2D03367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8B79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78B9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22C7408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D2A7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78F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naturallog</w:t>
            </w:r>
            <w:proofErr w:type="spellEnd"/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1F31B7E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30F5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0ABC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67B31C8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1735E0A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9B2A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762F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539BB32E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5B0A8C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9151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A7E0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2A2E9AE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6DD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800A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absolute value of operand1 and returns the result </w:t>
            </w:r>
          </w:p>
        </w:tc>
      </w:tr>
      <w:tr w:rsidR="000C69E3" w:rsidRPr="000C69E3" w14:paraId="3149A6A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A6B2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CECE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7DED156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A04E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A84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absolute value of operand1</w:t>
            </w:r>
          </w:p>
        </w:tc>
      </w:tr>
      <w:tr w:rsidR="000C69E3" w:rsidRPr="000C69E3" w14:paraId="03B1C3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A0E7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AD31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31106E4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74FF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33FB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modulus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046C042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2897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113A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2C9C54C0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456DC6F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6DFD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63F5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8595063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6A92FE1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8071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4F11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1530323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A8B4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EE5B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the reciprocal of operand1 and returns the result </w:t>
            </w:r>
          </w:p>
        </w:tc>
      </w:tr>
      <w:tr w:rsidR="000C69E3" w:rsidRPr="000C69E3" w14:paraId="275DF9F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253E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A619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29BD0A91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BC0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BE5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reciprocal of operand1</w:t>
            </w:r>
          </w:p>
        </w:tc>
      </w:tr>
      <w:tr w:rsidR="000C69E3" w:rsidRPr="000C69E3" w14:paraId="2FF7547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B12E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1D5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for divide by 0 error</w:t>
            </w:r>
          </w:p>
        </w:tc>
      </w:tr>
      <w:tr w:rsidR="000C69E3" w:rsidRPr="000C69E3" w14:paraId="5F0038A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F9B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B503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22DD0B7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A11C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887C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inverse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1FDE1D17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DED5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5CD0F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0A89EBA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2F751E0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EB4D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BE8B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75B2A5D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4C0879A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EA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98E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37C6B0BD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F211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5833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square root of operand1 and returns the result </w:t>
            </w:r>
          </w:p>
        </w:tc>
      </w:tr>
      <w:tr w:rsidR="000C69E3" w:rsidRPr="000C69E3" w14:paraId="2CE3561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7168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7368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2F9A6EF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BB9E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C5A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square root of operand1</w:t>
            </w:r>
          </w:p>
        </w:tc>
      </w:tr>
      <w:tr w:rsidR="000C69E3" w:rsidRPr="000C69E3" w14:paraId="6077E11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C46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AFA0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@note returns 0 for negative numbers</w:t>
            </w:r>
          </w:p>
        </w:tc>
      </w:tr>
      <w:tr w:rsidR="000C69E3" w:rsidRPr="000C69E3" w14:paraId="7C107282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593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8AB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2825B085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5D1E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1408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root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539A6D9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1B59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0EC9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19119C00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82480A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A04A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2591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8614F1A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3F9965B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9135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8985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498921B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F5612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5ECC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square of operand1 and returns the result </w:t>
            </w:r>
          </w:p>
        </w:tc>
      </w:tr>
      <w:tr w:rsidR="000C69E3" w:rsidRPr="000C69E3" w14:paraId="6F0655A9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AB9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9985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4055223F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1319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8A880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square of operand1</w:t>
            </w:r>
          </w:p>
        </w:tc>
      </w:tr>
      <w:tr w:rsidR="000C69E3" w:rsidRPr="000C69E3" w14:paraId="091B398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FAC8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A37C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4A0DA55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B586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AFEC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square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3E6E051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D9EAE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D2E0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60ABEB48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5C50E836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63EB1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BF07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  <w:p w14:paraId="49304842" w14:textId="77777777" w:rsidR="000C69E3" w:rsidRPr="000C69E3" w:rsidRDefault="000C69E3" w:rsidP="000C69E3">
            <w:pPr>
              <w:spacing w:line="300" w:lineRule="atLeast"/>
              <w:ind w:firstLine="0"/>
              <w:jc w:val="right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</w:tr>
      <w:tr w:rsidR="000C69E3" w:rsidRPr="000C69E3" w14:paraId="781A072B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95076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Times New Roman" w:hAnsi="Times New Roman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08779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/**</w:t>
            </w:r>
          </w:p>
        </w:tc>
      </w:tr>
      <w:tr w:rsidR="000C69E3" w:rsidRPr="000C69E3" w14:paraId="3EA32E7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1F123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C9094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 xml:space="preserve">* finds cube of operand1 and returns the result </w:t>
            </w:r>
          </w:p>
        </w:tc>
      </w:tr>
      <w:tr w:rsidR="000C69E3" w:rsidRPr="000C69E3" w14:paraId="11E80A50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A8DFC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5AE9A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</w:t>
            </w:r>
            <w:proofErr w:type="spellStart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param</w:t>
            </w:r>
            <w:proofErr w:type="spell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[in] operand1</w:t>
            </w:r>
          </w:p>
        </w:tc>
      </w:tr>
      <w:tr w:rsidR="000C69E3" w:rsidRPr="000C69E3" w14:paraId="186DE9E3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053AB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67ED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@return floating point value of cube of operand1</w:t>
            </w:r>
          </w:p>
        </w:tc>
      </w:tr>
      <w:tr w:rsidR="000C69E3" w:rsidRPr="000C69E3" w14:paraId="35985288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257D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0E40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*/</w:t>
            </w:r>
          </w:p>
        </w:tc>
      </w:tr>
      <w:tr w:rsidR="000C69E3" w:rsidRPr="000C69E3" w14:paraId="0F61367C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30685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DF15D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gramStart"/>
            <w:r w:rsidRPr="000C69E3">
              <w:rPr>
                <w:rFonts w:ascii="Consolas" w:hAnsi="Consolas" w:cs="Segoe UI"/>
                <w:color w:val="6F42C1"/>
                <w:sz w:val="18"/>
                <w:szCs w:val="18"/>
                <w:lang w:val="en-IN" w:eastAsia="en-IN" w:bidi="ar-SA"/>
              </w:rPr>
              <w:t>cube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gramEnd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float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operand1);</w:t>
            </w:r>
          </w:p>
        </w:tc>
      </w:tr>
      <w:tr w:rsidR="000C69E3" w:rsidRPr="000C69E3" w14:paraId="0DBE85BE" w14:textId="77777777" w:rsidTr="000C69E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3E14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63D68" w14:textId="77777777" w:rsidR="000C69E3" w:rsidRPr="000C69E3" w:rsidRDefault="000C69E3" w:rsidP="000C69E3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</w:t>
            </w:r>
            <w:proofErr w:type="gramStart"/>
            <w:r w:rsidRPr="000C69E3">
              <w:rPr>
                <w:rFonts w:ascii="Consolas" w:hAnsi="Consolas" w:cs="Segoe UI"/>
                <w:color w:val="D73A49"/>
                <w:sz w:val="18"/>
                <w:szCs w:val="18"/>
                <w:lang w:val="en-IN" w:eastAsia="en-IN" w:bidi="ar-SA"/>
              </w:rPr>
              <w:t>endif</w:t>
            </w:r>
            <w:r w:rsidRPr="000C69E3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/</w:t>
            </w:r>
            <w:proofErr w:type="gramEnd"/>
            <w:r w:rsidRPr="000C69E3">
              <w:rPr>
                <w:rFonts w:ascii="Consolas" w:hAnsi="Consolas" w:cs="Segoe UI"/>
                <w:color w:val="6A737D"/>
                <w:sz w:val="18"/>
                <w:szCs w:val="18"/>
                <w:lang w:val="en-IN" w:eastAsia="en-IN" w:bidi="ar-SA"/>
              </w:rPr>
              <w:t>* #define __ADVANCED_CALCULATOR_H__ */</w:t>
            </w:r>
          </w:p>
        </w:tc>
      </w:tr>
    </w:tbl>
    <w:p w14:paraId="75100630" w14:textId="77777777" w:rsidR="000C69E3" w:rsidRPr="000C69E3" w:rsidRDefault="000C69E3" w:rsidP="000C69E3">
      <w:pPr>
        <w:rPr>
          <w:b/>
        </w:rPr>
      </w:pPr>
    </w:p>
    <w:sectPr w:rsidR="000C69E3" w:rsidRPr="000C69E3" w:rsidSect="00015EE5">
      <w:headerReference w:type="default" r:id="rId39"/>
      <w:footerReference w:type="default" r:id="rId4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8923BA" w14:textId="77777777" w:rsidR="000B08C0" w:rsidRDefault="000B08C0" w:rsidP="006A582B">
      <w:r>
        <w:separator/>
      </w:r>
    </w:p>
  </w:endnote>
  <w:endnote w:type="continuationSeparator" w:id="0">
    <w:p w14:paraId="0C3827FB" w14:textId="77777777" w:rsidR="000B08C0" w:rsidRDefault="000B08C0" w:rsidP="006A582B">
      <w:r>
        <w:continuationSeparator/>
      </w:r>
    </w:p>
  </w:endnote>
  <w:endnote w:type="continuationNotice" w:id="1">
    <w:p w14:paraId="1A3A538D" w14:textId="77777777" w:rsidR="000B08C0" w:rsidRDefault="000B08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FA2573" w:rsidRDefault="00FA2573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A2573" w14:paraId="48DC9B57" w14:textId="77777777" w:rsidTr="00107955">
      <w:tc>
        <w:tcPr>
          <w:tcW w:w="3960" w:type="dxa"/>
        </w:tcPr>
        <w:p w14:paraId="48DC9B54" w14:textId="77777777" w:rsidR="00FA2573" w:rsidRPr="006E044D" w:rsidRDefault="00FA2573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FA2573" w:rsidRPr="006E044D" w:rsidRDefault="00FA2573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1A5FB8E3" w:rsidR="00FA2573" w:rsidRPr="006E044D" w:rsidRDefault="00FA2573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BF674B">
                    <w:rPr>
                      <w:b/>
                      <w:bCs/>
                      <w:noProof/>
                      <w:sz w:val="20"/>
                      <w:szCs w:val="20"/>
                    </w:rPr>
                    <w:t>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BF674B">
                    <w:rPr>
                      <w:b/>
                      <w:bCs/>
                      <w:noProof/>
                      <w:sz w:val="20"/>
                      <w:szCs w:val="20"/>
                    </w:rPr>
                    <w:t>38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FA2573" w:rsidRPr="00B9435E" w:rsidRDefault="00FA2573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B649E" w14:textId="77777777" w:rsidR="000B08C0" w:rsidRDefault="000B08C0" w:rsidP="006A582B">
      <w:r>
        <w:separator/>
      </w:r>
    </w:p>
  </w:footnote>
  <w:footnote w:type="continuationSeparator" w:id="0">
    <w:p w14:paraId="5C5111D2" w14:textId="77777777" w:rsidR="000B08C0" w:rsidRDefault="000B08C0" w:rsidP="006A582B">
      <w:r>
        <w:continuationSeparator/>
      </w:r>
    </w:p>
  </w:footnote>
  <w:footnote w:type="continuationNotice" w:id="1">
    <w:p w14:paraId="13AD399A" w14:textId="77777777" w:rsidR="000B08C0" w:rsidRDefault="000B08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FA2573" w:rsidRPr="00DA17A9" w:rsidRDefault="00FA2573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A2573" w14:paraId="48DC9B51" w14:textId="77777777" w:rsidTr="00D8110D">
      <w:tc>
        <w:tcPr>
          <w:tcW w:w="6768" w:type="dxa"/>
        </w:tcPr>
        <w:p w14:paraId="48DC9B4F" w14:textId="623C8DD6" w:rsidR="00FA2573" w:rsidRDefault="00FA2573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Applied SDLC</w:t>
          </w:r>
        </w:p>
      </w:tc>
      <w:tc>
        <w:tcPr>
          <w:tcW w:w="2808" w:type="dxa"/>
        </w:tcPr>
        <w:p w14:paraId="48DC9B50" w14:textId="77777777" w:rsidR="00FA2573" w:rsidRDefault="00FA2573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FA2573" w:rsidRPr="00DA17A9" w:rsidRDefault="00FA2573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20AF7"/>
    <w:multiLevelType w:val="multilevel"/>
    <w:tmpl w:val="C62C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FC07E46"/>
    <w:multiLevelType w:val="hybridMultilevel"/>
    <w:tmpl w:val="CBA2A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F10A6"/>
    <w:multiLevelType w:val="hybridMultilevel"/>
    <w:tmpl w:val="7CC2C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D6BC1"/>
    <w:multiLevelType w:val="hybridMultilevel"/>
    <w:tmpl w:val="EF2C0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521B8C"/>
    <w:multiLevelType w:val="hybridMultilevel"/>
    <w:tmpl w:val="FDD09F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43152E"/>
    <w:multiLevelType w:val="hybridMultilevel"/>
    <w:tmpl w:val="3C4CB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827CDB"/>
    <w:multiLevelType w:val="hybridMultilevel"/>
    <w:tmpl w:val="AF84FC4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2C6D7D"/>
    <w:multiLevelType w:val="hybridMultilevel"/>
    <w:tmpl w:val="482E96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32489A"/>
    <w:multiLevelType w:val="hybridMultilevel"/>
    <w:tmpl w:val="1610B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572F0"/>
    <w:multiLevelType w:val="hybridMultilevel"/>
    <w:tmpl w:val="61825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32991"/>
    <w:multiLevelType w:val="hybridMultilevel"/>
    <w:tmpl w:val="CD6C4F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5151E2"/>
    <w:multiLevelType w:val="hybridMultilevel"/>
    <w:tmpl w:val="1D30FC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40517"/>
    <w:multiLevelType w:val="hybridMultilevel"/>
    <w:tmpl w:val="97869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4E82"/>
    <w:multiLevelType w:val="multilevel"/>
    <w:tmpl w:val="24BCA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5621D"/>
    <w:multiLevelType w:val="hybridMultilevel"/>
    <w:tmpl w:val="9B020C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0B6C31"/>
    <w:multiLevelType w:val="hybridMultilevel"/>
    <w:tmpl w:val="BA085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FA2"/>
    <w:multiLevelType w:val="hybridMultilevel"/>
    <w:tmpl w:val="AED47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45CF4"/>
    <w:multiLevelType w:val="hybridMultilevel"/>
    <w:tmpl w:val="4326882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5726F"/>
    <w:multiLevelType w:val="hybridMultilevel"/>
    <w:tmpl w:val="B64860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7"/>
  </w:num>
  <w:num w:numId="4">
    <w:abstractNumId w:val="22"/>
  </w:num>
  <w:num w:numId="5">
    <w:abstractNumId w:val="6"/>
  </w:num>
  <w:num w:numId="6">
    <w:abstractNumId w:val="10"/>
  </w:num>
  <w:num w:numId="7">
    <w:abstractNumId w:val="7"/>
  </w:num>
  <w:num w:numId="8">
    <w:abstractNumId w:val="4"/>
  </w:num>
  <w:num w:numId="9">
    <w:abstractNumId w:val="1"/>
  </w:num>
  <w:num w:numId="10">
    <w:abstractNumId w:val="19"/>
  </w:num>
  <w:num w:numId="11">
    <w:abstractNumId w:val="11"/>
  </w:num>
  <w:num w:numId="12">
    <w:abstractNumId w:val="0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15"/>
  </w:num>
  <w:num w:numId="18">
    <w:abstractNumId w:val="14"/>
  </w:num>
  <w:num w:numId="19">
    <w:abstractNumId w:val="3"/>
  </w:num>
  <w:num w:numId="20">
    <w:abstractNumId w:val="13"/>
  </w:num>
  <w:num w:numId="21">
    <w:abstractNumId w:val="20"/>
  </w:num>
  <w:num w:numId="22">
    <w:abstractNumId w:val="8"/>
  </w:num>
  <w:num w:numId="23">
    <w:abstractNumId w:val="23"/>
  </w:num>
  <w:num w:numId="24">
    <w:abstractNumId w:val="16"/>
  </w:num>
  <w:num w:numId="25">
    <w:abstractNumId w:val="18"/>
  </w:num>
  <w:num w:numId="26">
    <w:abstractNumId w:val="2"/>
  </w:num>
  <w:num w:numId="27">
    <w:abstractNumId w:val="27"/>
  </w:num>
  <w:num w:numId="28">
    <w:abstractNumId w:val="25"/>
  </w:num>
  <w:num w:numId="2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1B03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5E5A"/>
    <w:rsid w:val="00077AEC"/>
    <w:rsid w:val="00081B3C"/>
    <w:rsid w:val="0009037E"/>
    <w:rsid w:val="000945E1"/>
    <w:rsid w:val="00094E8E"/>
    <w:rsid w:val="000962B5"/>
    <w:rsid w:val="00096B20"/>
    <w:rsid w:val="00097687"/>
    <w:rsid w:val="000A036F"/>
    <w:rsid w:val="000A2C73"/>
    <w:rsid w:val="000A70B7"/>
    <w:rsid w:val="000A7CE5"/>
    <w:rsid w:val="000B08C0"/>
    <w:rsid w:val="000B0B22"/>
    <w:rsid w:val="000B3331"/>
    <w:rsid w:val="000B67F9"/>
    <w:rsid w:val="000B6830"/>
    <w:rsid w:val="000B7E84"/>
    <w:rsid w:val="000C5288"/>
    <w:rsid w:val="000C69E3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0CE"/>
    <w:rsid w:val="000F02B2"/>
    <w:rsid w:val="000F5BA0"/>
    <w:rsid w:val="000F6B65"/>
    <w:rsid w:val="0010685E"/>
    <w:rsid w:val="00107503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077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0794"/>
    <w:rsid w:val="002B413A"/>
    <w:rsid w:val="002B4909"/>
    <w:rsid w:val="002B4CAC"/>
    <w:rsid w:val="002B65C6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5E32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4E9C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4EE1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4C78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1AD9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5F53A9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121E"/>
    <w:rsid w:val="006B253A"/>
    <w:rsid w:val="006B3F55"/>
    <w:rsid w:val="006B4EC8"/>
    <w:rsid w:val="006B5402"/>
    <w:rsid w:val="006B75C9"/>
    <w:rsid w:val="006C7993"/>
    <w:rsid w:val="006D034E"/>
    <w:rsid w:val="006D09AF"/>
    <w:rsid w:val="006D19A6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05D6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2481"/>
    <w:rsid w:val="0076346C"/>
    <w:rsid w:val="007635CC"/>
    <w:rsid w:val="00763E6D"/>
    <w:rsid w:val="00764830"/>
    <w:rsid w:val="00764E20"/>
    <w:rsid w:val="0077021F"/>
    <w:rsid w:val="00771E5C"/>
    <w:rsid w:val="0077647D"/>
    <w:rsid w:val="00781BEC"/>
    <w:rsid w:val="00782CB9"/>
    <w:rsid w:val="00790EC1"/>
    <w:rsid w:val="007929BC"/>
    <w:rsid w:val="0079478B"/>
    <w:rsid w:val="00797330"/>
    <w:rsid w:val="00797B3F"/>
    <w:rsid w:val="007A25AF"/>
    <w:rsid w:val="007A38D2"/>
    <w:rsid w:val="007A615C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57ED5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196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36DDB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1146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64560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97A53"/>
    <w:rsid w:val="00AA2CE4"/>
    <w:rsid w:val="00AA304E"/>
    <w:rsid w:val="00AB1B25"/>
    <w:rsid w:val="00AB278E"/>
    <w:rsid w:val="00AB2FC2"/>
    <w:rsid w:val="00AB45DA"/>
    <w:rsid w:val="00AB6A30"/>
    <w:rsid w:val="00AB7215"/>
    <w:rsid w:val="00AB75FF"/>
    <w:rsid w:val="00AB7F1B"/>
    <w:rsid w:val="00AC01C1"/>
    <w:rsid w:val="00AC0A6A"/>
    <w:rsid w:val="00AC3D92"/>
    <w:rsid w:val="00AD4BE9"/>
    <w:rsid w:val="00AD504B"/>
    <w:rsid w:val="00AD580A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3AB2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18CC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D725B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74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0B1E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A7ACF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DF7C44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7B8A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431"/>
    <w:rsid w:val="00EF7409"/>
    <w:rsid w:val="00EF7E0D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1E53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081E"/>
    <w:rsid w:val="00FA2573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3077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3A4E9C"/>
    <w:rPr>
      <w:color w:val="2B579A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BD725B"/>
  </w:style>
  <w:style w:type="paragraph" w:styleId="TableofFigures">
    <w:name w:val="table of figures"/>
    <w:basedOn w:val="Normal"/>
    <w:next w:val="Normal"/>
    <w:uiPriority w:val="99"/>
    <w:unhideWhenUsed/>
    <w:rsid w:val="00911966"/>
  </w:style>
  <w:style w:type="character" w:customStyle="1" w:styleId="pl-k">
    <w:name w:val="pl-k"/>
    <w:basedOn w:val="DefaultParagraphFont"/>
    <w:rsid w:val="00454EE1"/>
  </w:style>
  <w:style w:type="character" w:customStyle="1" w:styleId="pl-s">
    <w:name w:val="pl-s"/>
    <w:basedOn w:val="DefaultParagraphFont"/>
    <w:rsid w:val="00454EE1"/>
  </w:style>
  <w:style w:type="character" w:customStyle="1" w:styleId="pl-pds">
    <w:name w:val="pl-pds"/>
    <w:basedOn w:val="DefaultParagraphFont"/>
    <w:rsid w:val="00454EE1"/>
  </w:style>
  <w:style w:type="character" w:customStyle="1" w:styleId="pl-en">
    <w:name w:val="pl-en"/>
    <w:basedOn w:val="DefaultParagraphFont"/>
    <w:rsid w:val="00454EE1"/>
  </w:style>
  <w:style w:type="character" w:customStyle="1" w:styleId="pl-c1">
    <w:name w:val="pl-c1"/>
    <w:basedOn w:val="DefaultParagraphFont"/>
    <w:rsid w:val="00454EE1"/>
  </w:style>
  <w:style w:type="character" w:customStyle="1" w:styleId="pl-cce">
    <w:name w:val="pl-cce"/>
    <w:basedOn w:val="DefaultParagraphFont"/>
    <w:rsid w:val="00454EE1"/>
  </w:style>
  <w:style w:type="character" w:customStyle="1" w:styleId="pl-c">
    <w:name w:val="pl-c"/>
    <w:basedOn w:val="DefaultParagraphFont"/>
    <w:rsid w:val="00454EE1"/>
  </w:style>
  <w:style w:type="paragraph" w:customStyle="1" w:styleId="msonormal0">
    <w:name w:val="msonormal"/>
    <w:basedOn w:val="Normal"/>
    <w:rsid w:val="000C69E3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g"/><Relationship Id="rId26" Type="http://schemas.openxmlformats.org/officeDocument/2006/relationships/image" Target="media/image13.jpg"/><Relationship Id="rId39" Type="http://schemas.openxmlformats.org/officeDocument/2006/relationships/header" Target="header1.xml"/><Relationship Id="rId21" Type="http://schemas.openxmlformats.org/officeDocument/2006/relationships/image" Target="media/image8.jp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github.com/stepin104919/Genesis-Day-1" TargetMode="External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jpg"/><Relationship Id="rId32" Type="http://schemas.openxmlformats.org/officeDocument/2006/relationships/hyperlink" Target="https://www.amazon.in" TargetMode="External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hyperlink" Target="https://www.headphonezone.in/blogs/audiophile-guide/evolution-of-headphones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hyperlink" Target="https://en.wikipedia.org/wiki/Headphones" TargetMode="External"/><Relationship Id="rId35" Type="http://schemas.openxmlformats.org/officeDocument/2006/relationships/hyperlink" Target="https://github.com/99002602/Advanced-calculator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2.png"/><Relationship Id="rId33" Type="http://schemas.openxmlformats.org/officeDocument/2006/relationships/image" Target="media/image17.JPG"/><Relationship Id="rId38" Type="http://schemas.openxmlformats.org/officeDocument/2006/relationships/hyperlink" Target="https://github.com/stepin654321/MiniProject_Template/tree/master/MiniProject_C/3_Implementatio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Hea</b:Tag>
    <b:SourceType>InternetSite</b:SourceType>
    <b:Guid>{F859B15B-94BB-43D0-A9F3-BE6B1A0C20E0}</b:Guid>
    <b:Title>Headphones</b:Title>
    <b:InternetSiteTitle>Wikipedia</b:InternetSiteTitle>
    <b:URL>https://en.wikipedia.org/wiki/Headphones</b:URL>
    <b:RefOrder>1</b:RefOrder>
  </b:Source>
</b:Sourc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Hea</b:Tag>
    <b:SourceType>InternetSite</b:SourceType>
    <b:Guid>{F859B15B-94BB-43D0-A9F3-BE6B1A0C20E0}</b:Guid>
    <b:Title>Headphones</b:Title>
    <b:InternetSiteTitle>Wikipedia</b:InternetSiteTitle>
    <b:URL>https://en.wikipedia.org/wiki/Headphones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3E158C0-57BA-448A-AE7B-E9FCBBAD2F8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59FA49D-39F8-45CF-AE62-4601088C4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358</TotalTime>
  <Pages>1</Pages>
  <Words>3963</Words>
  <Characters>22593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26503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Training</cp:lastModifiedBy>
  <cp:revision>20</cp:revision>
  <cp:lastPrinted>2014-03-29T07:34:00Z</cp:lastPrinted>
  <dcterms:created xsi:type="dcterms:W3CDTF">2020-09-17T16:18:00Z</dcterms:created>
  <dcterms:modified xsi:type="dcterms:W3CDTF">2020-09-19T09:51:00Z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